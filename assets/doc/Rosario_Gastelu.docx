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23"/>
        <w:gridCol w:w="297"/>
        <w:gridCol w:w="630"/>
        <w:gridCol w:w="2312"/>
        <w:gridCol w:w="423"/>
        <w:gridCol w:w="2945"/>
        <w:gridCol w:w="3662"/>
      </w:tblGrid>
      <w:tr w:rsidR="003D1B71" w:rsidRPr="001D628D" w14:paraId="0B2EF9AA" w14:textId="77777777" w:rsidTr="001D628D">
        <w:trPr>
          <w:trHeight w:val="5391"/>
        </w:trPr>
        <w:tc>
          <w:tcPr>
            <w:tcW w:w="3662" w:type="dxa"/>
            <w:gridSpan w:val="4"/>
            <w:vMerge w:val="restart"/>
            <w:tcBorders>
              <w:bottom w:val="nil"/>
            </w:tcBorders>
          </w:tcPr>
          <w:p w14:paraId="71A6EB35" w14:textId="04EEC2E9" w:rsidR="007158FA" w:rsidRDefault="00562AF9" w:rsidP="003D1B71">
            <w:pPr>
              <w:pStyle w:val="Textoindependiente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  <w:lang w:eastAsia="es-ES"/>
              </w:rPr>
              <mc:AlternateContent>
                <mc:Choice Requires="wpg">
                  <w:drawing>
                    <wp:anchor distT="0" distB="0" distL="114300" distR="114300" simplePos="0" relativeHeight="251659264" behindDoc="1" locked="0" layoutInCell="1" allowOverlap="1" wp14:anchorId="44785D60" wp14:editId="0C51A8F7">
                      <wp:simplePos x="0" y="0"/>
                      <wp:positionH relativeFrom="column">
                        <wp:posOffset>-996950</wp:posOffset>
                      </wp:positionH>
                      <wp:positionV relativeFrom="paragraph">
                        <wp:posOffset>-975995</wp:posOffset>
                      </wp:positionV>
                      <wp:extent cx="4063882" cy="3819523"/>
                      <wp:effectExtent l="0" t="0" r="0" b="0"/>
                      <wp:wrapNone/>
                      <wp:docPr id="7" name="Grupo 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063882" cy="3819523"/>
                                <a:chOff x="0" y="0"/>
                                <a:chExt cx="4063882" cy="3819523"/>
                              </a:xfrm>
                            </wpg:grpSpPr>
                            <wps:wsp>
                              <wps:cNvPr id="2" name="Forma libre: Forma 10"/>
                              <wps:cNvSpPr/>
                              <wps:spPr>
                                <a:xfrm rot="10800000" flipH="1">
                                  <a:off x="0" y="0"/>
                                  <a:ext cx="4063882" cy="3819523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4 w 2647519"/>
                                    <a:gd name="connsiteY9" fmla="*/ 2520821 h 2612594"/>
                                    <a:gd name="connsiteX10" fmla="*/ 1643880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3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2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3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4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6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1 w 2647519"/>
                                    <a:gd name="connsiteY143" fmla="*/ 2265793 h 2612594"/>
                                    <a:gd name="connsiteX144" fmla="*/ 2099802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80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61 w 2647519"/>
                                    <a:gd name="connsiteY154" fmla="*/ 2217358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6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5 h 2612594"/>
                                    <a:gd name="connsiteX166" fmla="*/ 477272 w 2647519"/>
                                    <a:gd name="connsiteY166" fmla="*/ 2155822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78787 w 2647519"/>
                                    <a:gd name="connsiteY180" fmla="*/ 2272865 h 2612594"/>
                                    <a:gd name="connsiteX181" fmla="*/ 482130 w 2647519"/>
                                    <a:gd name="connsiteY181" fmla="*/ 2274569 h 2612594"/>
                                    <a:gd name="connsiteX182" fmla="*/ 492608 w 2647519"/>
                                    <a:gd name="connsiteY182" fmla="*/ 2265997 h 2612594"/>
                                    <a:gd name="connsiteX183" fmla="*/ 583095 w 2647519"/>
                                    <a:gd name="connsiteY183" fmla="*/ 2337434 h 2612594"/>
                                    <a:gd name="connsiteX184" fmla="*/ 564998 w 2647519"/>
                                    <a:gd name="connsiteY184" fmla="*/ 2343149 h 2612594"/>
                                    <a:gd name="connsiteX185" fmla="*/ 571665 w 2647519"/>
                                    <a:gd name="connsiteY185" fmla="*/ 2347912 h 2612594"/>
                                    <a:gd name="connsiteX186" fmla="*/ 544995 w 2647519"/>
                                    <a:gd name="connsiteY186" fmla="*/ 2348864 h 2612594"/>
                                    <a:gd name="connsiteX187" fmla="*/ 527850 w 2647519"/>
                                    <a:gd name="connsiteY187" fmla="*/ 2337434 h 2612594"/>
                                    <a:gd name="connsiteX188" fmla="*/ 511658 w 2647519"/>
                                    <a:gd name="connsiteY188" fmla="*/ 2325052 h 2612594"/>
                                    <a:gd name="connsiteX189" fmla="*/ 471653 w 2647519"/>
                                    <a:gd name="connsiteY189" fmla="*/ 2291714 h 2612594"/>
                                    <a:gd name="connsiteX190" fmla="*/ 434505 w 2647519"/>
                                    <a:gd name="connsiteY190" fmla="*/ 2258377 h 2612594"/>
                                    <a:gd name="connsiteX191" fmla="*/ 400215 w 2647519"/>
                                    <a:gd name="connsiteY191" fmla="*/ 2225039 h 2612594"/>
                                    <a:gd name="connsiteX192" fmla="*/ 384023 w 2647519"/>
                                    <a:gd name="connsiteY192" fmla="*/ 2208847 h 2612594"/>
                                    <a:gd name="connsiteX193" fmla="*/ 368783 w 2647519"/>
                                    <a:gd name="connsiteY193" fmla="*/ 2191702 h 2612594"/>
                                    <a:gd name="connsiteX194" fmla="*/ 374498 w 2647519"/>
                                    <a:gd name="connsiteY194" fmla="*/ 2184082 h 2612594"/>
                                    <a:gd name="connsiteX195" fmla="*/ 393548 w 2647519"/>
                                    <a:gd name="connsiteY195" fmla="*/ 2201227 h 2612594"/>
                                    <a:gd name="connsiteX196" fmla="*/ 414503 w 2647519"/>
                                    <a:gd name="connsiteY196" fmla="*/ 2217419 h 2612594"/>
                                    <a:gd name="connsiteX197" fmla="*/ 440220 w 2647519"/>
                                    <a:gd name="connsiteY197" fmla="*/ 2245042 h 2612594"/>
                                    <a:gd name="connsiteX198" fmla="*/ 442406 w 2647519"/>
                                    <a:gd name="connsiteY198" fmla="*/ 2246917 h 2612594"/>
                                    <a:gd name="connsiteX199" fmla="*/ 414503 w 2647519"/>
                                    <a:gd name="connsiteY199" fmla="*/ 2217419 h 2612594"/>
                                    <a:gd name="connsiteX200" fmla="*/ 394500 w 2647519"/>
                                    <a:gd name="connsiteY200" fmla="*/ 2201227 h 2612594"/>
                                    <a:gd name="connsiteX201" fmla="*/ 375450 w 2647519"/>
                                    <a:gd name="connsiteY201" fmla="*/ 2184082 h 2612594"/>
                                    <a:gd name="connsiteX202" fmla="*/ 354495 w 2647519"/>
                                    <a:gd name="connsiteY202" fmla="*/ 2158364 h 2612594"/>
                                    <a:gd name="connsiteX203" fmla="*/ 334493 w 2647519"/>
                                    <a:gd name="connsiteY203" fmla="*/ 2131694 h 2612594"/>
                                    <a:gd name="connsiteX204" fmla="*/ 2432850 w 2647519"/>
                                    <a:gd name="connsiteY204" fmla="*/ 1980247 h 2612594"/>
                                    <a:gd name="connsiteX205" fmla="*/ 2432367 w 2647519"/>
                                    <a:gd name="connsiteY205" fmla="*/ 1980454 h 2612594"/>
                                    <a:gd name="connsiteX206" fmla="*/ 2421964 w 2647519"/>
                                    <a:gd name="connsiteY206" fmla="*/ 2005422 h 2612594"/>
                                    <a:gd name="connsiteX207" fmla="*/ 2422850 w 2647519"/>
                                    <a:gd name="connsiteY207" fmla="*/ 1860918 h 2612594"/>
                                    <a:gd name="connsiteX208" fmla="*/ 2397608 w 2647519"/>
                                    <a:gd name="connsiteY208" fmla="*/ 1897379 h 2612594"/>
                                    <a:gd name="connsiteX209" fmla="*/ 2385225 w 2647519"/>
                                    <a:gd name="connsiteY209" fmla="*/ 1920239 h 2612594"/>
                                    <a:gd name="connsiteX210" fmla="*/ 2372843 w 2647519"/>
                                    <a:gd name="connsiteY210" fmla="*/ 1941194 h 2612594"/>
                                    <a:gd name="connsiteX211" fmla="*/ 2343315 w 2647519"/>
                                    <a:gd name="connsiteY211" fmla="*/ 1980247 h 2612594"/>
                                    <a:gd name="connsiteX212" fmla="*/ 2317598 w 2647519"/>
                                    <a:gd name="connsiteY212" fmla="*/ 2019299 h 2612594"/>
                                    <a:gd name="connsiteX213" fmla="*/ 2294738 w 2647519"/>
                                    <a:gd name="connsiteY213" fmla="*/ 2050732 h 2612594"/>
                                    <a:gd name="connsiteX214" fmla="*/ 2292832 w 2647519"/>
                                    <a:gd name="connsiteY214" fmla="*/ 2051897 h 2612594"/>
                                    <a:gd name="connsiteX215" fmla="*/ 2291272 w 2647519"/>
                                    <a:gd name="connsiteY215" fmla="*/ 2054208 h 2612594"/>
                                    <a:gd name="connsiteX216" fmla="*/ 2293785 w 2647519"/>
                                    <a:gd name="connsiteY216" fmla="*/ 2052637 h 2612594"/>
                                    <a:gd name="connsiteX217" fmla="*/ 2316645 w 2647519"/>
                                    <a:gd name="connsiteY217" fmla="*/ 2021205 h 2612594"/>
                                    <a:gd name="connsiteX218" fmla="*/ 2342363 w 2647519"/>
                                    <a:gd name="connsiteY218" fmla="*/ 1982152 h 2612594"/>
                                    <a:gd name="connsiteX219" fmla="*/ 2371890 w 2647519"/>
                                    <a:gd name="connsiteY219" fmla="*/ 1943100 h 2612594"/>
                                    <a:gd name="connsiteX220" fmla="*/ 2384273 w 2647519"/>
                                    <a:gd name="connsiteY220" fmla="*/ 1922145 h 2612594"/>
                                    <a:gd name="connsiteX221" fmla="*/ 2396655 w 2647519"/>
                                    <a:gd name="connsiteY221" fmla="*/ 1899285 h 2612594"/>
                                    <a:gd name="connsiteX222" fmla="*/ 2422373 w 2647519"/>
                                    <a:gd name="connsiteY222" fmla="*/ 1862137 h 2612594"/>
                                    <a:gd name="connsiteX223" fmla="*/ 2521433 w 2647519"/>
                                    <a:gd name="connsiteY223" fmla="*/ 1847850 h 2612594"/>
                                    <a:gd name="connsiteX224" fmla="*/ 2509050 w 2647519"/>
                                    <a:gd name="connsiteY224" fmla="*/ 1884997 h 2612594"/>
                                    <a:gd name="connsiteX225" fmla="*/ 2487143 w 2647519"/>
                                    <a:gd name="connsiteY225" fmla="*/ 1925002 h 2612594"/>
                                    <a:gd name="connsiteX226" fmla="*/ 2465235 w 2647519"/>
                                    <a:gd name="connsiteY226" fmla="*/ 1965960 h 2612594"/>
                                    <a:gd name="connsiteX227" fmla="*/ 2445233 w 2647519"/>
                                    <a:gd name="connsiteY227" fmla="*/ 1991677 h 2612594"/>
                                    <a:gd name="connsiteX228" fmla="*/ 2458568 w 2647519"/>
                                    <a:gd name="connsiteY228" fmla="*/ 1965007 h 2612594"/>
                                    <a:gd name="connsiteX229" fmla="*/ 2469998 w 2647519"/>
                                    <a:gd name="connsiteY229" fmla="*/ 1938337 h 2612594"/>
                                    <a:gd name="connsiteX230" fmla="*/ 2478570 w 2647519"/>
                                    <a:gd name="connsiteY230" fmla="*/ 1924050 h 2612594"/>
                                    <a:gd name="connsiteX231" fmla="*/ 2490000 w 2647519"/>
                                    <a:gd name="connsiteY231" fmla="*/ 1905000 h 2612594"/>
                                    <a:gd name="connsiteX232" fmla="*/ 2500478 w 2647519"/>
                                    <a:gd name="connsiteY232" fmla="*/ 1885950 h 2612594"/>
                                    <a:gd name="connsiteX233" fmla="*/ 2521433 w 2647519"/>
                                    <a:gd name="connsiteY233" fmla="*/ 1847850 h 2612594"/>
                                    <a:gd name="connsiteX234" fmla="*/ 2459780 w 2647519"/>
                                    <a:gd name="connsiteY234" fmla="*/ 1766202 h 2612594"/>
                                    <a:gd name="connsiteX235" fmla="*/ 2436660 w 2647519"/>
                                    <a:gd name="connsiteY235" fmla="*/ 1806892 h 2612594"/>
                                    <a:gd name="connsiteX236" fmla="*/ 2436235 w 2647519"/>
                                    <a:gd name="connsiteY236" fmla="*/ 1807870 h 2612594"/>
                                    <a:gd name="connsiteX237" fmla="*/ 2459520 w 2647519"/>
                                    <a:gd name="connsiteY237" fmla="*/ 1766887 h 2612594"/>
                                    <a:gd name="connsiteX238" fmla="*/ 2472460 w 2647519"/>
                                    <a:gd name="connsiteY238" fmla="*/ 1674043 h 2612594"/>
                                    <a:gd name="connsiteX239" fmla="*/ 2444672 w 2647519"/>
                                    <a:gd name="connsiteY239" fmla="*/ 1749965 h 2612594"/>
                                    <a:gd name="connsiteX240" fmla="*/ 2386218 w 2647519"/>
                                    <a:gd name="connsiteY240" fmla="*/ 1869449 h 2612594"/>
                                    <a:gd name="connsiteX241" fmla="*/ 2377660 w 2647519"/>
                                    <a:gd name="connsiteY241" fmla="*/ 1882980 h 2612594"/>
                                    <a:gd name="connsiteX242" fmla="*/ 2377605 w 2647519"/>
                                    <a:gd name="connsiteY242" fmla="*/ 1883092 h 2612594"/>
                                    <a:gd name="connsiteX243" fmla="*/ 2357602 w 2647519"/>
                                    <a:gd name="connsiteY243" fmla="*/ 1917382 h 2612594"/>
                                    <a:gd name="connsiteX244" fmla="*/ 2337600 w 2647519"/>
                                    <a:gd name="connsiteY244" fmla="*/ 1954530 h 2612594"/>
                                    <a:gd name="connsiteX245" fmla="*/ 2314740 w 2647519"/>
                                    <a:gd name="connsiteY245" fmla="*/ 1983105 h 2612594"/>
                                    <a:gd name="connsiteX246" fmla="*/ 2295690 w 2647519"/>
                                    <a:gd name="connsiteY246" fmla="*/ 2015490 h 2612594"/>
                                    <a:gd name="connsiteX247" fmla="*/ 2183295 w 2647519"/>
                                    <a:gd name="connsiteY247" fmla="*/ 2142172 h 2612594"/>
                                    <a:gd name="connsiteX248" fmla="*/ 2146147 w 2647519"/>
                                    <a:gd name="connsiteY248" fmla="*/ 2173605 h 2612594"/>
                                    <a:gd name="connsiteX249" fmla="*/ 2142583 w 2647519"/>
                                    <a:gd name="connsiteY249" fmla="*/ 2176315 h 2612594"/>
                                    <a:gd name="connsiteX250" fmla="*/ 2141046 w 2647519"/>
                                    <a:gd name="connsiteY250" fmla="*/ 2177871 h 2612594"/>
                                    <a:gd name="connsiteX251" fmla="*/ 2125512 w 2647519"/>
                                    <a:gd name="connsiteY251" fmla="*/ 2190534 h 2612594"/>
                                    <a:gd name="connsiteX252" fmla="*/ 2112810 w 2647519"/>
                                    <a:gd name="connsiteY252" fmla="*/ 2205037 h 2612594"/>
                                    <a:gd name="connsiteX253" fmla="*/ 2066137 w 2647519"/>
                                    <a:gd name="connsiteY253" fmla="*/ 2240280 h 2612594"/>
                                    <a:gd name="connsiteX254" fmla="*/ 2058824 w 2647519"/>
                                    <a:gd name="connsiteY254" fmla="*/ 2244900 h 2612594"/>
                                    <a:gd name="connsiteX255" fmla="*/ 2038960 w 2647519"/>
                                    <a:gd name="connsiteY255" fmla="*/ 2261093 h 2612594"/>
                                    <a:gd name="connsiteX256" fmla="*/ 2036092 w 2647519"/>
                                    <a:gd name="connsiteY256" fmla="*/ 2262956 h 2612594"/>
                                    <a:gd name="connsiteX257" fmla="*/ 2031847 w 2647519"/>
                                    <a:gd name="connsiteY257" fmla="*/ 2266950 h 2612594"/>
                                    <a:gd name="connsiteX258" fmla="*/ 1994700 w 2647519"/>
                                    <a:gd name="connsiteY258" fmla="*/ 2291715 h 2612594"/>
                                    <a:gd name="connsiteX259" fmla="*/ 1957552 w 2647519"/>
                                    <a:gd name="connsiteY259" fmla="*/ 2314575 h 2612594"/>
                                    <a:gd name="connsiteX260" fmla="*/ 1953300 w 2647519"/>
                                    <a:gd name="connsiteY260" fmla="*/ 2316730 h 2612594"/>
                                    <a:gd name="connsiteX261" fmla="*/ 1928148 w 2647519"/>
                                    <a:gd name="connsiteY261" fmla="*/ 2333067 h 2612594"/>
                                    <a:gd name="connsiteX262" fmla="*/ 1920351 w 2647519"/>
                                    <a:gd name="connsiteY262" fmla="*/ 2337000 h 2612594"/>
                                    <a:gd name="connsiteX263" fmla="*/ 1912785 w 2647519"/>
                                    <a:gd name="connsiteY263" fmla="*/ 2342197 h 2612594"/>
                                    <a:gd name="connsiteX264" fmla="*/ 1887067 w 2647519"/>
                                    <a:gd name="connsiteY264" fmla="*/ 2356485 h 2612594"/>
                                    <a:gd name="connsiteX265" fmla="*/ 1863038 w 2647519"/>
                                    <a:gd name="connsiteY265" fmla="*/ 2365909 h 2612594"/>
                                    <a:gd name="connsiteX266" fmla="*/ 1809483 w 2647519"/>
                                    <a:gd name="connsiteY266" fmla="*/ 2392922 h 2612594"/>
                                    <a:gd name="connsiteX267" fmla="*/ 1683836 w 2647519"/>
                                    <a:gd name="connsiteY267" fmla="*/ 2439784 h 2612594"/>
                                    <a:gd name="connsiteX268" fmla="*/ 1596280 w 2647519"/>
                                    <a:gd name="connsiteY268" fmla="*/ 2462297 h 2612594"/>
                                    <a:gd name="connsiteX269" fmla="*/ 1667040 w 2647519"/>
                                    <a:gd name="connsiteY269" fmla="*/ 2448877 h 2612594"/>
                                    <a:gd name="connsiteX270" fmla="*/ 1680375 w 2647519"/>
                                    <a:gd name="connsiteY270" fmla="*/ 2446019 h 2612594"/>
                                    <a:gd name="connsiteX271" fmla="*/ 1723237 w 2647519"/>
                                    <a:gd name="connsiteY271" fmla="*/ 2430779 h 2612594"/>
                                    <a:gd name="connsiteX272" fmla="*/ 1749907 w 2647519"/>
                                    <a:gd name="connsiteY272" fmla="*/ 2422207 h 2612594"/>
                                    <a:gd name="connsiteX273" fmla="*/ 1792770 w 2647519"/>
                                    <a:gd name="connsiteY273" fmla="*/ 2400299 h 2612594"/>
                                    <a:gd name="connsiteX274" fmla="*/ 1841347 w 2647519"/>
                                    <a:gd name="connsiteY274" fmla="*/ 2383154 h 2612594"/>
                                    <a:gd name="connsiteX275" fmla="*/ 1872470 w 2647519"/>
                                    <a:gd name="connsiteY275" fmla="*/ 2370949 h 2612594"/>
                                    <a:gd name="connsiteX276" fmla="*/ 1886115 w 2647519"/>
                                    <a:gd name="connsiteY276" fmla="*/ 2363152 h 2612594"/>
                                    <a:gd name="connsiteX277" fmla="*/ 1898496 w 2647519"/>
                                    <a:gd name="connsiteY277" fmla="*/ 2359343 h 2612594"/>
                                    <a:gd name="connsiteX278" fmla="*/ 1915642 w 2647519"/>
                                    <a:gd name="connsiteY278" fmla="*/ 2349817 h 2612594"/>
                                    <a:gd name="connsiteX279" fmla="*/ 1920147 w 2647519"/>
                                    <a:gd name="connsiteY279" fmla="*/ 2346686 h 2612594"/>
                                    <a:gd name="connsiteX280" fmla="*/ 1931835 w 2647519"/>
                                    <a:gd name="connsiteY280" fmla="*/ 2335530 h 2612594"/>
                                    <a:gd name="connsiteX281" fmla="*/ 1957552 w 2647519"/>
                                    <a:gd name="connsiteY281" fmla="*/ 2320290 h 2612594"/>
                                    <a:gd name="connsiteX282" fmla="*/ 1986810 w 2647519"/>
                                    <a:gd name="connsiteY282" fmla="*/ 2305948 h 2612594"/>
                                    <a:gd name="connsiteX283" fmla="*/ 1997557 w 2647519"/>
                                    <a:gd name="connsiteY283" fmla="*/ 2299334 h 2612594"/>
                                    <a:gd name="connsiteX284" fmla="*/ 2034705 w 2647519"/>
                                    <a:gd name="connsiteY284" fmla="*/ 2274569 h 2612594"/>
                                    <a:gd name="connsiteX285" fmla="*/ 2050897 w 2647519"/>
                                    <a:gd name="connsiteY285" fmla="*/ 2259329 h 2612594"/>
                                    <a:gd name="connsiteX286" fmla="*/ 2068995 w 2647519"/>
                                    <a:gd name="connsiteY286" fmla="*/ 2247899 h 2612594"/>
                                    <a:gd name="connsiteX287" fmla="*/ 2115667 w 2647519"/>
                                    <a:gd name="connsiteY287" fmla="*/ 2212657 h 2612594"/>
                                    <a:gd name="connsiteX288" fmla="*/ 2149005 w 2647519"/>
                                    <a:gd name="connsiteY288" fmla="*/ 2181224 h 2612594"/>
                                    <a:gd name="connsiteX289" fmla="*/ 2186152 w 2647519"/>
                                    <a:gd name="connsiteY289" fmla="*/ 2149792 h 2612594"/>
                                    <a:gd name="connsiteX290" fmla="*/ 2298547 w 2647519"/>
                                    <a:gd name="connsiteY290" fmla="*/ 2023109 h 2612594"/>
                                    <a:gd name="connsiteX291" fmla="*/ 2314015 w 2647519"/>
                                    <a:gd name="connsiteY291" fmla="*/ 1996814 h 2612594"/>
                                    <a:gd name="connsiteX292" fmla="*/ 2314740 w 2647519"/>
                                    <a:gd name="connsiteY292" fmla="*/ 1994534 h 2612594"/>
                                    <a:gd name="connsiteX293" fmla="*/ 2339505 w 2647519"/>
                                    <a:gd name="connsiteY293" fmla="*/ 1956434 h 2612594"/>
                                    <a:gd name="connsiteX294" fmla="*/ 2347125 w 2647519"/>
                                    <a:gd name="connsiteY294" fmla="*/ 1945004 h 2612594"/>
                                    <a:gd name="connsiteX295" fmla="*/ 2357257 w 2647519"/>
                                    <a:gd name="connsiteY295" fmla="*/ 1930951 h 2612594"/>
                                    <a:gd name="connsiteX296" fmla="*/ 2360460 w 2647519"/>
                                    <a:gd name="connsiteY296" fmla="*/ 1925002 h 2612594"/>
                                    <a:gd name="connsiteX297" fmla="*/ 2380462 w 2647519"/>
                                    <a:gd name="connsiteY297" fmla="*/ 1890712 h 2612594"/>
                                    <a:gd name="connsiteX298" fmla="*/ 2419515 w 2647519"/>
                                    <a:gd name="connsiteY298" fmla="*/ 1809749 h 2612594"/>
                                    <a:gd name="connsiteX299" fmla="*/ 2457615 w 2647519"/>
                                    <a:gd name="connsiteY299" fmla="*/ 1723072 h 2612594"/>
                                    <a:gd name="connsiteX300" fmla="*/ 2468807 w 2647519"/>
                                    <a:gd name="connsiteY300" fmla="*/ 1687829 h 2612594"/>
                                    <a:gd name="connsiteX301" fmla="*/ 2576677 w 2647519"/>
                                    <a:gd name="connsiteY301" fmla="*/ 1589722 h 2612594"/>
                                    <a:gd name="connsiteX302" fmla="*/ 2573820 w 2647519"/>
                                    <a:gd name="connsiteY302" fmla="*/ 1591627 h 2612594"/>
                                    <a:gd name="connsiteX303" fmla="*/ 2573820 w 2647519"/>
                                    <a:gd name="connsiteY303" fmla="*/ 1591627 h 2612594"/>
                                    <a:gd name="connsiteX304" fmla="*/ 2585674 w 2647519"/>
                                    <a:gd name="connsiteY304" fmla="*/ 1533271 h 2612594"/>
                                    <a:gd name="connsiteX305" fmla="*/ 2585332 w 2647519"/>
                                    <a:gd name="connsiteY305" fmla="*/ 1534956 h 2612594"/>
                                    <a:gd name="connsiteX306" fmla="*/ 2588107 w 2647519"/>
                                    <a:gd name="connsiteY306" fmla="*/ 1538287 h 2612594"/>
                                    <a:gd name="connsiteX307" fmla="*/ 2596680 w 2647519"/>
                                    <a:gd name="connsiteY307" fmla="*/ 1547812 h 2612594"/>
                                    <a:gd name="connsiteX308" fmla="*/ 2602395 w 2647519"/>
                                    <a:gd name="connsiteY308" fmla="*/ 1544002 h 2612594"/>
                                    <a:gd name="connsiteX309" fmla="*/ 2602539 w 2647519"/>
                                    <a:gd name="connsiteY309" fmla="*/ 1543271 h 2612594"/>
                                    <a:gd name="connsiteX310" fmla="*/ 2598585 w 2647519"/>
                                    <a:gd name="connsiteY310" fmla="*/ 1545907 h 2612594"/>
                                    <a:gd name="connsiteX311" fmla="*/ 2589060 w 2647519"/>
                                    <a:gd name="connsiteY311" fmla="*/ 1537334 h 2612594"/>
                                    <a:gd name="connsiteX312" fmla="*/ 2577184 w 2647519"/>
                                    <a:gd name="connsiteY312" fmla="*/ 1425070 h 2612594"/>
                                    <a:gd name="connsiteX313" fmla="*/ 2576519 w 2647519"/>
                                    <a:gd name="connsiteY313" fmla="*/ 1425107 h 2612594"/>
                                    <a:gd name="connsiteX314" fmla="*/ 2575314 w 2647519"/>
                                    <a:gd name="connsiteY314" fmla="*/ 1425174 h 2612594"/>
                                    <a:gd name="connsiteX315" fmla="*/ 2575725 w 2647519"/>
                                    <a:gd name="connsiteY315" fmla="*/ 1429702 h 2612594"/>
                                    <a:gd name="connsiteX316" fmla="*/ 2574773 w 2647519"/>
                                    <a:gd name="connsiteY316" fmla="*/ 1453515 h 2612594"/>
                                    <a:gd name="connsiteX317" fmla="*/ 2570963 w 2647519"/>
                                    <a:gd name="connsiteY317" fmla="*/ 1467802 h 2612594"/>
                                    <a:gd name="connsiteX318" fmla="*/ 2548103 w 2647519"/>
                                    <a:gd name="connsiteY318" fmla="*/ 1503997 h 2612594"/>
                                    <a:gd name="connsiteX319" fmla="*/ 2542388 w 2647519"/>
                                    <a:gd name="connsiteY319" fmla="*/ 1535430 h 2612594"/>
                                    <a:gd name="connsiteX320" fmla="*/ 2536673 w 2647519"/>
                                    <a:gd name="connsiteY320" fmla="*/ 1545907 h 2612594"/>
                                    <a:gd name="connsiteX321" fmla="*/ 2527148 w 2647519"/>
                                    <a:gd name="connsiteY321" fmla="*/ 1591627 h 2612594"/>
                                    <a:gd name="connsiteX322" fmla="*/ 2516670 w 2647519"/>
                                    <a:gd name="connsiteY322" fmla="*/ 1627822 h 2612594"/>
                                    <a:gd name="connsiteX323" fmla="*/ 2505240 w 2647519"/>
                                    <a:gd name="connsiteY323" fmla="*/ 1663065 h 2612594"/>
                                    <a:gd name="connsiteX324" fmla="*/ 2498573 w 2647519"/>
                                    <a:gd name="connsiteY324" fmla="*/ 1690687 h 2612594"/>
                                    <a:gd name="connsiteX325" fmla="*/ 2490953 w 2647519"/>
                                    <a:gd name="connsiteY325" fmla="*/ 1719262 h 2612594"/>
                                    <a:gd name="connsiteX326" fmla="*/ 2497030 w 2647519"/>
                                    <a:gd name="connsiteY326" fmla="*/ 1709810 h 2612594"/>
                                    <a:gd name="connsiteX327" fmla="*/ 2502383 w 2647519"/>
                                    <a:gd name="connsiteY327" fmla="*/ 1689734 h 2612594"/>
                                    <a:gd name="connsiteX328" fmla="*/ 2507145 w 2647519"/>
                                    <a:gd name="connsiteY328" fmla="*/ 1661159 h 2612594"/>
                                    <a:gd name="connsiteX329" fmla="*/ 2518575 w 2647519"/>
                                    <a:gd name="connsiteY329" fmla="*/ 1625917 h 2612594"/>
                                    <a:gd name="connsiteX330" fmla="*/ 2529053 w 2647519"/>
                                    <a:gd name="connsiteY330" fmla="*/ 1589722 h 2612594"/>
                                    <a:gd name="connsiteX331" fmla="*/ 2538578 w 2647519"/>
                                    <a:gd name="connsiteY331" fmla="*/ 1544002 h 2612594"/>
                                    <a:gd name="connsiteX332" fmla="*/ 2544293 w 2647519"/>
                                    <a:gd name="connsiteY332" fmla="*/ 1533524 h 2612594"/>
                                    <a:gd name="connsiteX333" fmla="*/ 2550008 w 2647519"/>
                                    <a:gd name="connsiteY333" fmla="*/ 1502092 h 2612594"/>
                                    <a:gd name="connsiteX334" fmla="*/ 2572868 w 2647519"/>
                                    <a:gd name="connsiteY334" fmla="*/ 1465897 h 2612594"/>
                                    <a:gd name="connsiteX335" fmla="*/ 2557628 w 2647519"/>
                                    <a:gd name="connsiteY335" fmla="*/ 1539239 h 2612594"/>
                                    <a:gd name="connsiteX336" fmla="*/ 2546198 w 2647519"/>
                                    <a:gd name="connsiteY336" fmla="*/ 1600199 h 2612594"/>
                                    <a:gd name="connsiteX337" fmla="*/ 2520480 w 2647519"/>
                                    <a:gd name="connsiteY337" fmla="*/ 1678304 h 2612594"/>
                                    <a:gd name="connsiteX338" fmla="*/ 2515393 w 2647519"/>
                                    <a:gd name="connsiteY338" fmla="*/ 1686218 h 2612594"/>
                                    <a:gd name="connsiteX339" fmla="*/ 2513218 w 2647519"/>
                                    <a:gd name="connsiteY339" fmla="*/ 1698069 h 2612594"/>
                                    <a:gd name="connsiteX340" fmla="*/ 2506193 w 2647519"/>
                                    <a:gd name="connsiteY340" fmla="*/ 1718310 h 2612594"/>
                                    <a:gd name="connsiteX341" fmla="*/ 2479523 w 2647519"/>
                                    <a:gd name="connsiteY341" fmla="*/ 1776412 h 2612594"/>
                                    <a:gd name="connsiteX342" fmla="*/ 2467140 w 2647519"/>
                                    <a:gd name="connsiteY342" fmla="*/ 1806892 h 2612594"/>
                                    <a:gd name="connsiteX343" fmla="*/ 2459520 w 2647519"/>
                                    <a:gd name="connsiteY343" fmla="*/ 1823085 h 2612594"/>
                                    <a:gd name="connsiteX344" fmla="*/ 2449995 w 2647519"/>
                                    <a:gd name="connsiteY344" fmla="*/ 1840230 h 2612594"/>
                                    <a:gd name="connsiteX345" fmla="*/ 2424278 w 2647519"/>
                                    <a:gd name="connsiteY345" fmla="*/ 1885950 h 2612594"/>
                                    <a:gd name="connsiteX346" fmla="*/ 2396655 w 2647519"/>
                                    <a:gd name="connsiteY346" fmla="*/ 1930717 h 2612594"/>
                                    <a:gd name="connsiteX347" fmla="*/ 2361413 w 2647519"/>
                                    <a:gd name="connsiteY347" fmla="*/ 1990725 h 2612594"/>
                                    <a:gd name="connsiteX348" fmla="*/ 2322360 w 2647519"/>
                                    <a:gd name="connsiteY348" fmla="*/ 2049780 h 2612594"/>
                                    <a:gd name="connsiteX349" fmla="*/ 2296643 w 2647519"/>
                                    <a:gd name="connsiteY349" fmla="*/ 2083117 h 2612594"/>
                                    <a:gd name="connsiteX350" fmla="*/ 2269020 w 2647519"/>
                                    <a:gd name="connsiteY350" fmla="*/ 2115502 h 2612594"/>
                                    <a:gd name="connsiteX351" fmla="*/ 2259495 w 2647519"/>
                                    <a:gd name="connsiteY351" fmla="*/ 2128837 h 2612594"/>
                                    <a:gd name="connsiteX352" fmla="*/ 2249018 w 2647519"/>
                                    <a:gd name="connsiteY352" fmla="*/ 2142172 h 2612594"/>
                                    <a:gd name="connsiteX353" fmla="*/ 2232825 w 2647519"/>
                                    <a:gd name="connsiteY353" fmla="*/ 2155507 h 2612594"/>
                                    <a:gd name="connsiteX354" fmla="*/ 2206342 w 2647519"/>
                                    <a:gd name="connsiteY354" fmla="*/ 2184829 h 2612594"/>
                                    <a:gd name="connsiteX355" fmla="*/ 2207107 w 2647519"/>
                                    <a:gd name="connsiteY355" fmla="*/ 2187892 h 2612594"/>
                                    <a:gd name="connsiteX356" fmla="*/ 2179485 w 2647519"/>
                                    <a:gd name="connsiteY356" fmla="*/ 2216467 h 2612594"/>
                                    <a:gd name="connsiteX357" fmla="*/ 2149957 w 2647519"/>
                                    <a:gd name="connsiteY357" fmla="*/ 2237422 h 2612594"/>
                                    <a:gd name="connsiteX358" fmla="*/ 2126145 w 2647519"/>
                                    <a:gd name="connsiteY358" fmla="*/ 2256472 h 2612594"/>
                                    <a:gd name="connsiteX359" fmla="*/ 2103587 w 2647519"/>
                                    <a:gd name="connsiteY359" fmla="*/ 2272957 h 2612594"/>
                                    <a:gd name="connsiteX360" fmla="*/ 2107095 w 2647519"/>
                                    <a:gd name="connsiteY360" fmla="*/ 2272665 h 2612594"/>
                                    <a:gd name="connsiteX361" fmla="*/ 2131860 w 2647519"/>
                                    <a:gd name="connsiteY361" fmla="*/ 2254567 h 2612594"/>
                                    <a:gd name="connsiteX362" fmla="*/ 2155673 w 2647519"/>
                                    <a:gd name="connsiteY362" fmla="*/ 2235517 h 2612594"/>
                                    <a:gd name="connsiteX363" fmla="*/ 2185200 w 2647519"/>
                                    <a:gd name="connsiteY363" fmla="*/ 2214562 h 2612594"/>
                                    <a:gd name="connsiteX364" fmla="*/ 2212823 w 2647519"/>
                                    <a:gd name="connsiteY364" fmla="*/ 2185987 h 2612594"/>
                                    <a:gd name="connsiteX365" fmla="*/ 2211870 w 2647519"/>
                                    <a:gd name="connsiteY365" fmla="*/ 2182177 h 2612594"/>
                                    <a:gd name="connsiteX366" fmla="*/ 2238540 w 2647519"/>
                                    <a:gd name="connsiteY366" fmla="*/ 2152650 h 2612594"/>
                                    <a:gd name="connsiteX367" fmla="*/ 2254733 w 2647519"/>
                                    <a:gd name="connsiteY367" fmla="*/ 2139315 h 2612594"/>
                                    <a:gd name="connsiteX368" fmla="*/ 2265210 w 2647519"/>
                                    <a:gd name="connsiteY368" fmla="*/ 2125980 h 2612594"/>
                                    <a:gd name="connsiteX369" fmla="*/ 2274735 w 2647519"/>
                                    <a:gd name="connsiteY369" fmla="*/ 2112645 h 2612594"/>
                                    <a:gd name="connsiteX370" fmla="*/ 2302358 w 2647519"/>
                                    <a:gd name="connsiteY370" fmla="*/ 2080260 h 2612594"/>
                                    <a:gd name="connsiteX371" fmla="*/ 2328075 w 2647519"/>
                                    <a:gd name="connsiteY371" fmla="*/ 2046922 h 2612594"/>
                                    <a:gd name="connsiteX372" fmla="*/ 2367128 w 2647519"/>
                                    <a:gd name="connsiteY372" fmla="*/ 1987867 h 2612594"/>
                                    <a:gd name="connsiteX373" fmla="*/ 2402370 w 2647519"/>
                                    <a:gd name="connsiteY373" fmla="*/ 1927860 h 2612594"/>
                                    <a:gd name="connsiteX374" fmla="*/ 2429993 w 2647519"/>
                                    <a:gd name="connsiteY374" fmla="*/ 1883092 h 2612594"/>
                                    <a:gd name="connsiteX375" fmla="*/ 2455710 w 2647519"/>
                                    <a:gd name="connsiteY375" fmla="*/ 1837372 h 2612594"/>
                                    <a:gd name="connsiteX376" fmla="*/ 2465235 w 2647519"/>
                                    <a:gd name="connsiteY376" fmla="*/ 1820227 h 2612594"/>
                                    <a:gd name="connsiteX377" fmla="*/ 2472855 w 2647519"/>
                                    <a:gd name="connsiteY377" fmla="*/ 1804035 h 2612594"/>
                                    <a:gd name="connsiteX378" fmla="*/ 2485238 w 2647519"/>
                                    <a:gd name="connsiteY378" fmla="*/ 1773555 h 2612594"/>
                                    <a:gd name="connsiteX379" fmla="*/ 2511908 w 2647519"/>
                                    <a:gd name="connsiteY379" fmla="*/ 1715452 h 2612594"/>
                                    <a:gd name="connsiteX380" fmla="*/ 2522385 w 2647519"/>
                                    <a:gd name="connsiteY380" fmla="*/ 1676400 h 2612594"/>
                                    <a:gd name="connsiteX381" fmla="*/ 2548103 w 2647519"/>
                                    <a:gd name="connsiteY381" fmla="*/ 1598295 h 2612594"/>
                                    <a:gd name="connsiteX382" fmla="*/ 2559533 w 2647519"/>
                                    <a:gd name="connsiteY382" fmla="*/ 1537335 h 2612594"/>
                                    <a:gd name="connsiteX383" fmla="*/ 2574773 w 2647519"/>
                                    <a:gd name="connsiteY383" fmla="*/ 1463992 h 2612594"/>
                                    <a:gd name="connsiteX384" fmla="*/ 2578209 w 2647519"/>
                                    <a:gd name="connsiteY384" fmla="*/ 1451109 h 2612594"/>
                                    <a:gd name="connsiteX385" fmla="*/ 2575725 w 2647519"/>
                                    <a:gd name="connsiteY385" fmla="*/ 1450657 h 2612594"/>
                                    <a:gd name="connsiteX386" fmla="*/ 2576677 w 2647519"/>
                                    <a:gd name="connsiteY386" fmla="*/ 1426845 h 2612594"/>
                                    <a:gd name="connsiteX387" fmla="*/ 2597632 w 2647519"/>
                                    <a:gd name="connsiteY387" fmla="*/ 1404937 h 2612594"/>
                                    <a:gd name="connsiteX388" fmla="*/ 2586541 w 2647519"/>
                                    <a:gd name="connsiteY388" fmla="*/ 1451152 h 2612594"/>
                                    <a:gd name="connsiteX389" fmla="*/ 2586542 w 2647519"/>
                                    <a:gd name="connsiteY389" fmla="*/ 1451152 h 2612594"/>
                                    <a:gd name="connsiteX390" fmla="*/ 2597633 w 2647519"/>
                                    <a:gd name="connsiteY390" fmla="*/ 1404938 h 2612594"/>
                                    <a:gd name="connsiteX391" fmla="*/ 2606205 w 2647519"/>
                                    <a:gd name="connsiteY391" fmla="*/ 1395412 h 2612594"/>
                                    <a:gd name="connsiteX392" fmla="*/ 2600490 w 2647519"/>
                                    <a:gd name="connsiteY392" fmla="*/ 1407795 h 2612594"/>
                                    <a:gd name="connsiteX393" fmla="*/ 2599181 w 2647519"/>
                                    <a:gd name="connsiteY393" fmla="*/ 1433750 h 2612594"/>
                                    <a:gd name="connsiteX394" fmla="*/ 2598585 w 2647519"/>
                                    <a:gd name="connsiteY394" fmla="*/ 1458277 h 2612594"/>
                                    <a:gd name="connsiteX395" fmla="*/ 2589060 w 2647519"/>
                                    <a:gd name="connsiteY395" fmla="*/ 1487586 h 2612594"/>
                                    <a:gd name="connsiteX396" fmla="*/ 2589060 w 2647519"/>
                                    <a:gd name="connsiteY396" fmla="*/ 1490934 h 2612594"/>
                                    <a:gd name="connsiteX397" fmla="*/ 2600490 w 2647519"/>
                                    <a:gd name="connsiteY397" fmla="*/ 1458277 h 2612594"/>
                                    <a:gd name="connsiteX398" fmla="*/ 2602395 w 2647519"/>
                                    <a:gd name="connsiteY398" fmla="*/ 1407794 h 2612594"/>
                                    <a:gd name="connsiteX399" fmla="*/ 2606836 w 2647519"/>
                                    <a:gd name="connsiteY399" fmla="*/ 1398173 h 2612594"/>
                                    <a:gd name="connsiteX400" fmla="*/ 2565247 w 2647519"/>
                                    <a:gd name="connsiteY400" fmla="*/ 1354454 h 2612594"/>
                                    <a:gd name="connsiteX401" fmla="*/ 2559006 w 2647519"/>
                                    <a:gd name="connsiteY401" fmla="*/ 1369207 h 2612594"/>
                                    <a:gd name="connsiteX402" fmla="*/ 2556675 w 2647519"/>
                                    <a:gd name="connsiteY402" fmla="*/ 1390650 h 2612594"/>
                                    <a:gd name="connsiteX403" fmla="*/ 2553670 w 2647519"/>
                                    <a:gd name="connsiteY403" fmla="*/ 1380633 h 2612594"/>
                                    <a:gd name="connsiteX404" fmla="*/ 2552571 w 2647519"/>
                                    <a:gd name="connsiteY404" fmla="*/ 1382047 h 2612594"/>
                                    <a:gd name="connsiteX405" fmla="*/ 2555723 w 2647519"/>
                                    <a:gd name="connsiteY405" fmla="*/ 1392555 h 2612594"/>
                                    <a:gd name="connsiteX406" fmla="*/ 2553818 w 2647519"/>
                                    <a:gd name="connsiteY406" fmla="*/ 1407795 h 2612594"/>
                                    <a:gd name="connsiteX407" fmla="*/ 2557628 w 2647519"/>
                                    <a:gd name="connsiteY407" fmla="*/ 1420177 h 2612594"/>
                                    <a:gd name="connsiteX408" fmla="*/ 2560581 w 2647519"/>
                                    <a:gd name="connsiteY408" fmla="*/ 1420013 h 2612594"/>
                                    <a:gd name="connsiteX409" fmla="*/ 2558580 w 2647519"/>
                                    <a:gd name="connsiteY409" fmla="*/ 1413509 h 2612594"/>
                                    <a:gd name="connsiteX410" fmla="*/ 2560485 w 2647519"/>
                                    <a:gd name="connsiteY410" fmla="*/ 1398269 h 2612594"/>
                                    <a:gd name="connsiteX411" fmla="*/ 2565247 w 2647519"/>
                                    <a:gd name="connsiteY411" fmla="*/ 1354454 h 2612594"/>
                                    <a:gd name="connsiteX412" fmla="*/ 2645258 w 2647519"/>
                                    <a:gd name="connsiteY412" fmla="*/ 1328737 h 2612594"/>
                                    <a:gd name="connsiteX413" fmla="*/ 2647163 w 2647519"/>
                                    <a:gd name="connsiteY413" fmla="*/ 1329689 h 2612594"/>
                                    <a:gd name="connsiteX414" fmla="*/ 2646210 w 2647519"/>
                                    <a:gd name="connsiteY414" fmla="*/ 1369694 h 2612594"/>
                                    <a:gd name="connsiteX415" fmla="*/ 2647163 w 2647519"/>
                                    <a:gd name="connsiteY415" fmla="*/ 1397317 h 2612594"/>
                                    <a:gd name="connsiteX416" fmla="*/ 2644305 w 2647519"/>
                                    <a:gd name="connsiteY416" fmla="*/ 1447799 h 2612594"/>
                                    <a:gd name="connsiteX417" fmla="*/ 2641448 w 2647519"/>
                                    <a:gd name="connsiteY417" fmla="*/ 1476374 h 2612594"/>
                                    <a:gd name="connsiteX418" fmla="*/ 2632875 w 2647519"/>
                                    <a:gd name="connsiteY418" fmla="*/ 1518284 h 2612594"/>
                                    <a:gd name="connsiteX419" fmla="*/ 2630018 w 2647519"/>
                                    <a:gd name="connsiteY419" fmla="*/ 1553527 h 2612594"/>
                                    <a:gd name="connsiteX420" fmla="*/ 2615730 w 2647519"/>
                                    <a:gd name="connsiteY420" fmla="*/ 1618297 h 2612594"/>
                                    <a:gd name="connsiteX421" fmla="*/ 2602395 w 2647519"/>
                                    <a:gd name="connsiteY421" fmla="*/ 1674494 h 2612594"/>
                                    <a:gd name="connsiteX422" fmla="*/ 2578583 w 2647519"/>
                                    <a:gd name="connsiteY422" fmla="*/ 1684972 h 2612594"/>
                                    <a:gd name="connsiteX423" fmla="*/ 2580488 w 2647519"/>
                                    <a:gd name="connsiteY423" fmla="*/ 1679257 h 2612594"/>
                                    <a:gd name="connsiteX424" fmla="*/ 2584298 w 2647519"/>
                                    <a:gd name="connsiteY424" fmla="*/ 1639252 h 2612594"/>
                                    <a:gd name="connsiteX425" fmla="*/ 2598585 w 2647519"/>
                                    <a:gd name="connsiteY425" fmla="*/ 1597342 h 2612594"/>
                                    <a:gd name="connsiteX426" fmla="*/ 2610015 w 2647519"/>
                                    <a:gd name="connsiteY426" fmla="*/ 1590675 h 2612594"/>
                                    <a:gd name="connsiteX427" fmla="*/ 2610015 w 2647519"/>
                                    <a:gd name="connsiteY427" fmla="*/ 1590674 h 2612594"/>
                                    <a:gd name="connsiteX428" fmla="*/ 2622398 w 2647519"/>
                                    <a:gd name="connsiteY428" fmla="*/ 1518284 h 2612594"/>
                                    <a:gd name="connsiteX429" fmla="*/ 2629065 w 2647519"/>
                                    <a:gd name="connsiteY429" fmla="*/ 1483994 h 2612594"/>
                                    <a:gd name="connsiteX430" fmla="*/ 2634780 w 2647519"/>
                                    <a:gd name="connsiteY430" fmla="*/ 1448752 h 2612594"/>
                                    <a:gd name="connsiteX431" fmla="*/ 2639543 w 2647519"/>
                                    <a:gd name="connsiteY431" fmla="*/ 1415414 h 2612594"/>
                                    <a:gd name="connsiteX432" fmla="*/ 2641448 w 2647519"/>
                                    <a:gd name="connsiteY432" fmla="*/ 1383982 h 2612594"/>
                                    <a:gd name="connsiteX433" fmla="*/ 2642400 w 2647519"/>
                                    <a:gd name="connsiteY433" fmla="*/ 1357312 h 2612594"/>
                                    <a:gd name="connsiteX434" fmla="*/ 2644305 w 2647519"/>
                                    <a:gd name="connsiteY434" fmla="*/ 1343024 h 2612594"/>
                                    <a:gd name="connsiteX435" fmla="*/ 2645258 w 2647519"/>
                                    <a:gd name="connsiteY435" fmla="*/ 1328737 h 2612594"/>
                                    <a:gd name="connsiteX436" fmla="*/ 134151 w 2647519"/>
                                    <a:gd name="connsiteY436" fmla="*/ 887095 h 2612594"/>
                                    <a:gd name="connsiteX437" fmla="*/ 134625 w 2647519"/>
                                    <a:gd name="connsiteY437" fmla="*/ 887332 h 2612594"/>
                                    <a:gd name="connsiteX438" fmla="*/ 134670 w 2647519"/>
                                    <a:gd name="connsiteY438" fmla="*/ 887199 h 2612594"/>
                                    <a:gd name="connsiteX439" fmla="*/ 191618 w 2647519"/>
                                    <a:gd name="connsiteY439" fmla="*/ 750570 h 2612594"/>
                                    <a:gd name="connsiteX440" fmla="*/ 170663 w 2647519"/>
                                    <a:gd name="connsiteY440" fmla="*/ 789622 h 2612594"/>
                                    <a:gd name="connsiteX441" fmla="*/ 153518 w 2647519"/>
                                    <a:gd name="connsiteY441" fmla="*/ 803910 h 2612594"/>
                                    <a:gd name="connsiteX442" fmla="*/ 153477 w 2647519"/>
                                    <a:gd name="connsiteY442" fmla="*/ 804822 h 2612594"/>
                                    <a:gd name="connsiteX443" fmla="*/ 151819 w 2647519"/>
                                    <a:gd name="connsiteY443" fmla="*/ 841286 h 2612594"/>
                                    <a:gd name="connsiteX444" fmla="*/ 151867 w 2647519"/>
                                    <a:gd name="connsiteY444" fmla="*/ 841199 h 2612594"/>
                                    <a:gd name="connsiteX445" fmla="*/ 153518 w 2647519"/>
                                    <a:gd name="connsiteY445" fmla="*/ 804862 h 2612594"/>
                                    <a:gd name="connsiteX446" fmla="*/ 170663 w 2647519"/>
                                    <a:gd name="connsiteY446" fmla="*/ 790574 h 2612594"/>
                                    <a:gd name="connsiteX447" fmla="*/ 191618 w 2647519"/>
                                    <a:gd name="connsiteY447" fmla="*/ 751522 h 2612594"/>
                                    <a:gd name="connsiteX448" fmla="*/ 192332 w 2647519"/>
                                    <a:gd name="connsiteY448" fmla="*/ 751998 h 2612594"/>
                                    <a:gd name="connsiteX449" fmla="*/ 192689 w 2647519"/>
                                    <a:gd name="connsiteY449" fmla="*/ 751284 h 2612594"/>
                                    <a:gd name="connsiteX450" fmla="*/ 203047 w 2647519"/>
                                    <a:gd name="connsiteY450" fmla="*/ 667702 h 2612594"/>
                                    <a:gd name="connsiteX451" fmla="*/ 189712 w 2647519"/>
                                    <a:gd name="connsiteY451" fmla="*/ 677227 h 2612594"/>
                                    <a:gd name="connsiteX452" fmla="*/ 169710 w 2647519"/>
                                    <a:gd name="connsiteY452" fmla="*/ 719137 h 2612594"/>
                                    <a:gd name="connsiteX453" fmla="*/ 174286 w 2647519"/>
                                    <a:gd name="connsiteY453" fmla="*/ 722798 h 2612594"/>
                                    <a:gd name="connsiteX454" fmla="*/ 174435 w 2647519"/>
                                    <a:gd name="connsiteY454" fmla="*/ 722155 h 2612594"/>
                                    <a:gd name="connsiteX455" fmla="*/ 170663 w 2647519"/>
                                    <a:gd name="connsiteY455" fmla="*/ 719137 h 2612594"/>
                                    <a:gd name="connsiteX456" fmla="*/ 190665 w 2647519"/>
                                    <a:gd name="connsiteY456" fmla="*/ 677227 h 2612594"/>
                                    <a:gd name="connsiteX457" fmla="*/ 202473 w 2647519"/>
                                    <a:gd name="connsiteY457" fmla="*/ 668793 h 2612594"/>
                                    <a:gd name="connsiteX458" fmla="*/ 276390 w 2647519"/>
                                    <a:gd name="connsiteY458" fmla="*/ 613410 h 2612594"/>
                                    <a:gd name="connsiteX459" fmla="*/ 275187 w 2647519"/>
                                    <a:gd name="connsiteY459" fmla="*/ 614373 h 2612594"/>
                                    <a:gd name="connsiteX460" fmla="*/ 270080 w 2647519"/>
                                    <a:gd name="connsiteY460" fmla="*/ 634008 h 2612594"/>
                                    <a:gd name="connsiteX461" fmla="*/ 266865 w 2647519"/>
                                    <a:gd name="connsiteY461" fmla="*/ 643890 h 2612594"/>
                                    <a:gd name="connsiteX462" fmla="*/ 179235 w 2647519"/>
                                    <a:gd name="connsiteY462" fmla="*/ 803910 h 2612594"/>
                                    <a:gd name="connsiteX463" fmla="*/ 166852 w 2647519"/>
                                    <a:gd name="connsiteY463" fmla="*/ 842962 h 2612594"/>
                                    <a:gd name="connsiteX464" fmla="*/ 155422 w 2647519"/>
                                    <a:gd name="connsiteY464" fmla="*/ 882967 h 2612594"/>
                                    <a:gd name="connsiteX465" fmla="*/ 130657 w 2647519"/>
                                    <a:gd name="connsiteY465" fmla="*/ 966787 h 2612594"/>
                                    <a:gd name="connsiteX466" fmla="*/ 114465 w 2647519"/>
                                    <a:gd name="connsiteY466" fmla="*/ 1023937 h 2612594"/>
                                    <a:gd name="connsiteX467" fmla="*/ 106845 w 2647519"/>
                                    <a:gd name="connsiteY467" fmla="*/ 1066800 h 2612594"/>
                                    <a:gd name="connsiteX468" fmla="*/ 103035 w 2647519"/>
                                    <a:gd name="connsiteY468" fmla="*/ 1088707 h 2612594"/>
                                    <a:gd name="connsiteX469" fmla="*/ 100177 w 2647519"/>
                                    <a:gd name="connsiteY469" fmla="*/ 1110615 h 2612594"/>
                                    <a:gd name="connsiteX470" fmla="*/ 91605 w 2647519"/>
                                    <a:gd name="connsiteY470" fmla="*/ 1169670 h 2612594"/>
                                    <a:gd name="connsiteX471" fmla="*/ 88747 w 2647519"/>
                                    <a:gd name="connsiteY471" fmla="*/ 1205865 h 2612594"/>
                                    <a:gd name="connsiteX472" fmla="*/ 93510 w 2647519"/>
                                    <a:gd name="connsiteY472" fmla="*/ 1243965 h 2612594"/>
                                    <a:gd name="connsiteX473" fmla="*/ 95742 w 2647519"/>
                                    <a:gd name="connsiteY473" fmla="*/ 1223205 h 2612594"/>
                                    <a:gd name="connsiteX474" fmla="*/ 95415 w 2647519"/>
                                    <a:gd name="connsiteY474" fmla="*/ 1216342 h 2612594"/>
                                    <a:gd name="connsiteX475" fmla="*/ 99225 w 2647519"/>
                                    <a:gd name="connsiteY475" fmla="*/ 1176337 h 2612594"/>
                                    <a:gd name="connsiteX476" fmla="*/ 107797 w 2647519"/>
                                    <a:gd name="connsiteY476" fmla="*/ 1117282 h 2612594"/>
                                    <a:gd name="connsiteX477" fmla="*/ 114596 w 2647519"/>
                                    <a:gd name="connsiteY477" fmla="*/ 1109123 h 2612594"/>
                                    <a:gd name="connsiteX478" fmla="*/ 124469 w 2647519"/>
                                    <a:gd name="connsiteY478" fmla="*/ 1043051 h 2612594"/>
                                    <a:gd name="connsiteX479" fmla="*/ 123990 w 2647519"/>
                                    <a:gd name="connsiteY479" fmla="*/ 1031557 h 2612594"/>
                                    <a:gd name="connsiteX480" fmla="*/ 133400 w 2647519"/>
                                    <a:gd name="connsiteY480" fmla="*/ 1004580 h 2612594"/>
                                    <a:gd name="connsiteX481" fmla="*/ 138999 w 2647519"/>
                                    <a:gd name="connsiteY481" fmla="*/ 981931 h 2612594"/>
                                    <a:gd name="connsiteX482" fmla="*/ 137325 w 2647519"/>
                                    <a:gd name="connsiteY482" fmla="*/ 985837 h 2612594"/>
                                    <a:gd name="connsiteX483" fmla="*/ 131610 w 2647519"/>
                                    <a:gd name="connsiteY483" fmla="*/ 983932 h 2612594"/>
                                    <a:gd name="connsiteX484" fmla="*/ 117322 w 2647519"/>
                                    <a:gd name="connsiteY484" fmla="*/ 1024890 h 2612594"/>
                                    <a:gd name="connsiteX485" fmla="*/ 118275 w 2647519"/>
                                    <a:gd name="connsiteY485" fmla="*/ 1047750 h 2612594"/>
                                    <a:gd name="connsiteX486" fmla="*/ 111607 w 2647519"/>
                                    <a:gd name="connsiteY486" fmla="*/ 1091565 h 2612594"/>
                                    <a:gd name="connsiteX487" fmla="*/ 110655 w 2647519"/>
                                    <a:gd name="connsiteY487" fmla="*/ 1099185 h 2612594"/>
                                    <a:gd name="connsiteX488" fmla="*/ 101130 w 2647519"/>
                                    <a:gd name="connsiteY488" fmla="*/ 1110615 h 2612594"/>
                                    <a:gd name="connsiteX489" fmla="*/ 103987 w 2647519"/>
                                    <a:gd name="connsiteY489" fmla="*/ 1088707 h 2612594"/>
                                    <a:gd name="connsiteX490" fmla="*/ 107797 w 2647519"/>
                                    <a:gd name="connsiteY490" fmla="*/ 1066800 h 2612594"/>
                                    <a:gd name="connsiteX491" fmla="*/ 115417 w 2647519"/>
                                    <a:gd name="connsiteY491" fmla="*/ 1023937 h 2612594"/>
                                    <a:gd name="connsiteX492" fmla="*/ 131610 w 2647519"/>
                                    <a:gd name="connsiteY492" fmla="*/ 966787 h 2612594"/>
                                    <a:gd name="connsiteX493" fmla="*/ 156375 w 2647519"/>
                                    <a:gd name="connsiteY493" fmla="*/ 882967 h 2612594"/>
                                    <a:gd name="connsiteX494" fmla="*/ 167805 w 2647519"/>
                                    <a:gd name="connsiteY494" fmla="*/ 842962 h 2612594"/>
                                    <a:gd name="connsiteX495" fmla="*/ 180187 w 2647519"/>
                                    <a:gd name="connsiteY495" fmla="*/ 803910 h 2612594"/>
                                    <a:gd name="connsiteX496" fmla="*/ 267817 w 2647519"/>
                                    <a:gd name="connsiteY496" fmla="*/ 643890 h 2612594"/>
                                    <a:gd name="connsiteX497" fmla="*/ 276390 w 2647519"/>
                                    <a:gd name="connsiteY497" fmla="*/ 613410 h 2612594"/>
                                    <a:gd name="connsiteX498" fmla="*/ 293536 w 2647519"/>
                                    <a:gd name="connsiteY498" fmla="*/ 518160 h 2612594"/>
                                    <a:gd name="connsiteX499" fmla="*/ 293535 w 2647519"/>
                                    <a:gd name="connsiteY499" fmla="*/ 518160 h 2612594"/>
                                    <a:gd name="connsiteX500" fmla="*/ 298297 w 2647519"/>
                                    <a:gd name="connsiteY500" fmla="*/ 521970 h 2612594"/>
                                    <a:gd name="connsiteX501" fmla="*/ 298297 w 2647519"/>
                                    <a:gd name="connsiteY501" fmla="*/ 521969 h 2612594"/>
                                    <a:gd name="connsiteX502" fmla="*/ 465169 w 2647519"/>
                                    <a:gd name="connsiteY502" fmla="*/ 382550 h 2612594"/>
                                    <a:gd name="connsiteX503" fmla="*/ 464986 w 2647519"/>
                                    <a:gd name="connsiteY503" fmla="*/ 382696 h 2612594"/>
                                    <a:gd name="connsiteX504" fmla="*/ 464430 w 2647519"/>
                                    <a:gd name="connsiteY504" fmla="*/ 383325 h 2612594"/>
                                    <a:gd name="connsiteX505" fmla="*/ 456651 w 2647519"/>
                                    <a:gd name="connsiteY505" fmla="*/ 391477 h 2612594"/>
                                    <a:gd name="connsiteX506" fmla="*/ 454684 w 2647519"/>
                                    <a:gd name="connsiteY506" fmla="*/ 394338 h 2612594"/>
                                    <a:gd name="connsiteX507" fmla="*/ 453399 w 2647519"/>
                                    <a:gd name="connsiteY507" fmla="*/ 395790 h 2612594"/>
                                    <a:gd name="connsiteX508" fmla="*/ 447840 w 2647519"/>
                                    <a:gd name="connsiteY508" fmla="*/ 403860 h 2612594"/>
                                    <a:gd name="connsiteX509" fmla="*/ 389738 w 2647519"/>
                                    <a:gd name="connsiteY509" fmla="*/ 472440 h 2612594"/>
                                    <a:gd name="connsiteX510" fmla="*/ 373545 w 2647519"/>
                                    <a:gd name="connsiteY510" fmla="*/ 491490 h 2612594"/>
                                    <a:gd name="connsiteX511" fmla="*/ 357353 w 2647519"/>
                                    <a:gd name="connsiteY511" fmla="*/ 511492 h 2612594"/>
                                    <a:gd name="connsiteX512" fmla="*/ 285752 w 2647519"/>
                                    <a:gd name="connsiteY512" fmla="*/ 590631 h 2612594"/>
                                    <a:gd name="connsiteX513" fmla="*/ 358305 w 2647519"/>
                                    <a:gd name="connsiteY513" fmla="*/ 510540 h 2612594"/>
                                    <a:gd name="connsiteX514" fmla="*/ 374497 w 2647519"/>
                                    <a:gd name="connsiteY514" fmla="*/ 490537 h 2612594"/>
                                    <a:gd name="connsiteX515" fmla="*/ 390690 w 2647519"/>
                                    <a:gd name="connsiteY515" fmla="*/ 471487 h 2612594"/>
                                    <a:gd name="connsiteX516" fmla="*/ 448792 w 2647519"/>
                                    <a:gd name="connsiteY516" fmla="*/ 402907 h 2612594"/>
                                    <a:gd name="connsiteX517" fmla="*/ 454684 w 2647519"/>
                                    <a:gd name="connsiteY517" fmla="*/ 394338 h 2612594"/>
                                    <a:gd name="connsiteX518" fmla="*/ 464430 w 2647519"/>
                                    <a:gd name="connsiteY518" fmla="*/ 383325 h 2612594"/>
                                    <a:gd name="connsiteX519" fmla="*/ 489348 w 2647519"/>
                                    <a:gd name="connsiteY519" fmla="*/ 316869 h 2612594"/>
                                    <a:gd name="connsiteX520" fmla="*/ 481127 w 2647519"/>
                                    <a:gd name="connsiteY520" fmla="*/ 319733 h 2612594"/>
                                    <a:gd name="connsiteX521" fmla="*/ 475013 w 2647519"/>
                                    <a:gd name="connsiteY521" fmla="*/ 322003 h 2612594"/>
                                    <a:gd name="connsiteX522" fmla="*/ 473558 w 2647519"/>
                                    <a:gd name="connsiteY522" fmla="*/ 323849 h 2612594"/>
                                    <a:gd name="connsiteX523" fmla="*/ 463080 w 2647519"/>
                                    <a:gd name="connsiteY523" fmla="*/ 333374 h 2612594"/>
                                    <a:gd name="connsiteX524" fmla="*/ 436410 w 2647519"/>
                                    <a:gd name="connsiteY524" fmla="*/ 350519 h 2612594"/>
                                    <a:gd name="connsiteX525" fmla="*/ 418313 w 2647519"/>
                                    <a:gd name="connsiteY525" fmla="*/ 370522 h 2612594"/>
                                    <a:gd name="connsiteX526" fmla="*/ 401168 w 2647519"/>
                                    <a:gd name="connsiteY526" fmla="*/ 390524 h 2612594"/>
                                    <a:gd name="connsiteX527" fmla="*/ 389738 w 2647519"/>
                                    <a:gd name="connsiteY527" fmla="*/ 401002 h 2612594"/>
                                    <a:gd name="connsiteX528" fmla="*/ 389350 w 2647519"/>
                                    <a:gd name="connsiteY528" fmla="*/ 400516 h 2612594"/>
                                    <a:gd name="connsiteX529" fmla="*/ 378546 w 2647519"/>
                                    <a:gd name="connsiteY529" fmla="*/ 413504 h 2612594"/>
                                    <a:gd name="connsiteX530" fmla="*/ 360210 w 2647519"/>
                                    <a:gd name="connsiteY530" fmla="*/ 436245 h 2612594"/>
                                    <a:gd name="connsiteX531" fmla="*/ 330683 w 2647519"/>
                                    <a:gd name="connsiteY531" fmla="*/ 468630 h 2612594"/>
                                    <a:gd name="connsiteX532" fmla="*/ 335445 w 2647519"/>
                                    <a:gd name="connsiteY532" fmla="*/ 474344 h 2612594"/>
                                    <a:gd name="connsiteX533" fmla="*/ 335536 w 2647519"/>
                                    <a:gd name="connsiteY533" fmla="*/ 474264 h 2612594"/>
                                    <a:gd name="connsiteX534" fmla="*/ 331635 w 2647519"/>
                                    <a:gd name="connsiteY534" fmla="*/ 469582 h 2612594"/>
                                    <a:gd name="connsiteX535" fmla="*/ 361162 w 2647519"/>
                                    <a:gd name="connsiteY535" fmla="*/ 437197 h 2612594"/>
                                    <a:gd name="connsiteX536" fmla="*/ 390690 w 2647519"/>
                                    <a:gd name="connsiteY536" fmla="*/ 401002 h 2612594"/>
                                    <a:gd name="connsiteX537" fmla="*/ 402120 w 2647519"/>
                                    <a:gd name="connsiteY537" fmla="*/ 390525 h 2612594"/>
                                    <a:gd name="connsiteX538" fmla="*/ 419265 w 2647519"/>
                                    <a:gd name="connsiteY538" fmla="*/ 370522 h 2612594"/>
                                    <a:gd name="connsiteX539" fmla="*/ 437362 w 2647519"/>
                                    <a:gd name="connsiteY539" fmla="*/ 350520 h 2612594"/>
                                    <a:gd name="connsiteX540" fmla="*/ 464032 w 2647519"/>
                                    <a:gd name="connsiteY540" fmla="*/ 333375 h 2612594"/>
                                    <a:gd name="connsiteX541" fmla="*/ 474510 w 2647519"/>
                                    <a:gd name="connsiteY541" fmla="*/ 323850 h 2612594"/>
                                    <a:gd name="connsiteX542" fmla="*/ 485940 w 2647519"/>
                                    <a:gd name="connsiteY542" fmla="*/ 319564 h 2612594"/>
                                    <a:gd name="connsiteX543" fmla="*/ 489548 w 2647519"/>
                                    <a:gd name="connsiteY543" fmla="*/ 318444 h 2612594"/>
                                    <a:gd name="connsiteX544" fmla="*/ 1868970 w 2647519"/>
                                    <a:gd name="connsiteY544" fmla="*/ 144780 h 2612594"/>
                                    <a:gd name="connsiteX545" fmla="*/ 1917547 w 2647519"/>
                                    <a:gd name="connsiteY545" fmla="*/ 166687 h 2612594"/>
                                    <a:gd name="connsiteX546" fmla="*/ 1938502 w 2647519"/>
                                    <a:gd name="connsiteY546" fmla="*/ 183832 h 2612594"/>
                                    <a:gd name="connsiteX547" fmla="*/ 1891830 w 2647519"/>
                                    <a:gd name="connsiteY547" fmla="*/ 160972 h 2612594"/>
                                    <a:gd name="connsiteX548" fmla="*/ 1868970 w 2647519"/>
                                    <a:gd name="connsiteY548" fmla="*/ 144780 h 2612594"/>
                                    <a:gd name="connsiteX549" fmla="*/ 1710855 w 2647519"/>
                                    <a:gd name="connsiteY549" fmla="*/ 75247 h 2612594"/>
                                    <a:gd name="connsiteX550" fmla="*/ 1748955 w 2647519"/>
                                    <a:gd name="connsiteY550" fmla="*/ 83819 h 2612594"/>
                                    <a:gd name="connsiteX551" fmla="*/ 1802295 w 2647519"/>
                                    <a:gd name="connsiteY551" fmla="*/ 110489 h 2612594"/>
                                    <a:gd name="connsiteX552" fmla="*/ 1710855 w 2647519"/>
                                    <a:gd name="connsiteY552" fmla="*/ 75247 h 2612594"/>
                                    <a:gd name="connsiteX553" fmla="*/ 1137451 w 2647519"/>
                                    <a:gd name="connsiteY553" fmla="*/ 68937 h 2612594"/>
                                    <a:gd name="connsiteX554" fmla="*/ 1117448 w 2647519"/>
                                    <a:gd name="connsiteY554" fmla="*/ 71437 h 2612594"/>
                                    <a:gd name="connsiteX555" fmla="*/ 1074585 w 2647519"/>
                                    <a:gd name="connsiteY555" fmla="*/ 77152 h 2612594"/>
                                    <a:gd name="connsiteX556" fmla="*/ 1032675 w 2647519"/>
                                    <a:gd name="connsiteY556" fmla="*/ 86677 h 2612594"/>
                                    <a:gd name="connsiteX557" fmla="*/ 1014578 w 2647519"/>
                                    <a:gd name="connsiteY557" fmla="*/ 92392 h 2612594"/>
                                    <a:gd name="connsiteX558" fmla="*/ 993623 w 2647519"/>
                                    <a:gd name="connsiteY558" fmla="*/ 98107 h 2612594"/>
                                    <a:gd name="connsiteX559" fmla="*/ 947769 w 2647519"/>
                                    <a:gd name="connsiteY559" fmla="*/ 107115 h 2612594"/>
                                    <a:gd name="connsiteX560" fmla="*/ 939330 w 2647519"/>
                                    <a:gd name="connsiteY560" fmla="*/ 110490 h 2612594"/>
                                    <a:gd name="connsiteX561" fmla="*/ 881228 w 2647519"/>
                                    <a:gd name="connsiteY561" fmla="*/ 130492 h 2612594"/>
                                    <a:gd name="connsiteX562" fmla="*/ 824078 w 2647519"/>
                                    <a:gd name="connsiteY562" fmla="*/ 153352 h 2612594"/>
                                    <a:gd name="connsiteX563" fmla="*/ 784073 w 2647519"/>
                                    <a:gd name="connsiteY563" fmla="*/ 171450 h 2612594"/>
                                    <a:gd name="connsiteX564" fmla="*/ 757403 w 2647519"/>
                                    <a:gd name="connsiteY564" fmla="*/ 181927 h 2612594"/>
                                    <a:gd name="connsiteX565" fmla="*/ 691680 w 2647519"/>
                                    <a:gd name="connsiteY565" fmla="*/ 212407 h 2612594"/>
                                    <a:gd name="connsiteX566" fmla="*/ 660248 w 2647519"/>
                                    <a:gd name="connsiteY566" fmla="*/ 232410 h 2612594"/>
                                    <a:gd name="connsiteX567" fmla="*/ 629768 w 2647519"/>
                                    <a:gd name="connsiteY567" fmla="*/ 252412 h 2612594"/>
                                    <a:gd name="connsiteX568" fmla="*/ 581190 w 2647519"/>
                                    <a:gd name="connsiteY568" fmla="*/ 288607 h 2612594"/>
                                    <a:gd name="connsiteX569" fmla="*/ 535470 w 2647519"/>
                                    <a:gd name="connsiteY569" fmla="*/ 324802 h 2612594"/>
                                    <a:gd name="connsiteX570" fmla="*/ 491713 w 2647519"/>
                                    <a:gd name="connsiteY570" fmla="*/ 362974 h 2612594"/>
                                    <a:gd name="connsiteX571" fmla="*/ 495465 w 2647519"/>
                                    <a:gd name="connsiteY571" fmla="*/ 367665 h 2612594"/>
                                    <a:gd name="connsiteX572" fmla="*/ 504752 w 2647519"/>
                                    <a:gd name="connsiteY572" fmla="*/ 361295 h 2612594"/>
                                    <a:gd name="connsiteX573" fmla="*/ 512657 w 2647519"/>
                                    <a:gd name="connsiteY573" fmla="*/ 355403 h 2612594"/>
                                    <a:gd name="connsiteX574" fmla="*/ 541185 w 2647519"/>
                                    <a:gd name="connsiteY574" fmla="*/ 330517 h 2612594"/>
                                    <a:gd name="connsiteX575" fmla="*/ 586905 w 2647519"/>
                                    <a:gd name="connsiteY575" fmla="*/ 294322 h 2612594"/>
                                    <a:gd name="connsiteX576" fmla="*/ 635482 w 2647519"/>
                                    <a:gd name="connsiteY576" fmla="*/ 258127 h 2612594"/>
                                    <a:gd name="connsiteX577" fmla="*/ 665962 w 2647519"/>
                                    <a:gd name="connsiteY577" fmla="*/ 238124 h 2612594"/>
                                    <a:gd name="connsiteX578" fmla="*/ 697395 w 2647519"/>
                                    <a:gd name="connsiteY578" fmla="*/ 218122 h 2612594"/>
                                    <a:gd name="connsiteX579" fmla="*/ 763117 w 2647519"/>
                                    <a:gd name="connsiteY579" fmla="*/ 187642 h 2612594"/>
                                    <a:gd name="connsiteX580" fmla="*/ 788835 w 2647519"/>
                                    <a:gd name="connsiteY580" fmla="*/ 174307 h 2612594"/>
                                    <a:gd name="connsiteX581" fmla="*/ 828840 w 2647519"/>
                                    <a:gd name="connsiteY581" fmla="*/ 156209 h 2612594"/>
                                    <a:gd name="connsiteX582" fmla="*/ 885990 w 2647519"/>
                                    <a:gd name="connsiteY582" fmla="*/ 133349 h 2612594"/>
                                    <a:gd name="connsiteX583" fmla="*/ 944092 w 2647519"/>
                                    <a:gd name="connsiteY583" fmla="*/ 113347 h 2612594"/>
                                    <a:gd name="connsiteX584" fmla="*/ 968499 w 2647519"/>
                                    <a:gd name="connsiteY584" fmla="*/ 108553 h 2612594"/>
                                    <a:gd name="connsiteX585" fmla="*/ 980289 w 2647519"/>
                                    <a:gd name="connsiteY585" fmla="*/ 104524 h 2612594"/>
                                    <a:gd name="connsiteX586" fmla="*/ 1140765 w 2647519"/>
                                    <a:gd name="connsiteY586" fmla="*/ 69904 h 2612594"/>
                                    <a:gd name="connsiteX587" fmla="*/ 1478088 w 2647519"/>
                                    <a:gd name="connsiteY587" fmla="*/ 48458 h 2612594"/>
                                    <a:gd name="connsiteX588" fmla="*/ 1498447 w 2647519"/>
                                    <a:gd name="connsiteY588" fmla="*/ 50482 h 2612594"/>
                                    <a:gd name="connsiteX589" fmla="*/ 1526070 w 2647519"/>
                                    <a:gd name="connsiteY589" fmla="*/ 60007 h 2612594"/>
                                    <a:gd name="connsiteX590" fmla="*/ 1505115 w 2647519"/>
                                    <a:gd name="connsiteY590" fmla="*/ 57150 h 2612594"/>
                                    <a:gd name="connsiteX591" fmla="*/ 1461300 w 2647519"/>
                                    <a:gd name="connsiteY591" fmla="*/ 48577 h 2612594"/>
                                    <a:gd name="connsiteX592" fmla="*/ 1478088 w 2647519"/>
                                    <a:gd name="connsiteY592" fmla="*/ 48458 h 2612594"/>
                                    <a:gd name="connsiteX593" fmla="*/ 1588935 w 2647519"/>
                                    <a:gd name="connsiteY593" fmla="*/ 40957 h 2612594"/>
                                    <a:gd name="connsiteX594" fmla="*/ 1627987 w 2647519"/>
                                    <a:gd name="connsiteY594" fmla="*/ 43814 h 2612594"/>
                                    <a:gd name="connsiteX595" fmla="*/ 1675612 w 2647519"/>
                                    <a:gd name="connsiteY595" fmla="*/ 62864 h 2612594"/>
                                    <a:gd name="connsiteX596" fmla="*/ 1616557 w 2647519"/>
                                    <a:gd name="connsiteY596" fmla="*/ 52387 h 2612594"/>
                                    <a:gd name="connsiteX597" fmla="*/ 1588935 w 2647519"/>
                                    <a:gd name="connsiteY597" fmla="*/ 40957 h 2612594"/>
                                    <a:gd name="connsiteX598" fmla="*/ 1270324 w 2647519"/>
                                    <a:gd name="connsiteY598" fmla="*/ 40719 h 2612594"/>
                                    <a:gd name="connsiteX599" fmla="*/ 1160310 w 2647519"/>
                                    <a:gd name="connsiteY599" fmla="*/ 46672 h 2612594"/>
                                    <a:gd name="connsiteX600" fmla="*/ 1084110 w 2647519"/>
                                    <a:gd name="connsiteY600" fmla="*/ 57149 h 2612594"/>
                                    <a:gd name="connsiteX601" fmla="*/ 1047915 w 2647519"/>
                                    <a:gd name="connsiteY601" fmla="*/ 66674 h 2612594"/>
                                    <a:gd name="connsiteX602" fmla="*/ 1016482 w 2647519"/>
                                    <a:gd name="connsiteY602" fmla="*/ 78104 h 2612594"/>
                                    <a:gd name="connsiteX603" fmla="*/ 972667 w 2647519"/>
                                    <a:gd name="connsiteY603" fmla="*/ 83819 h 2612594"/>
                                    <a:gd name="connsiteX604" fmla="*/ 806932 w 2647519"/>
                                    <a:gd name="connsiteY604" fmla="*/ 147637 h 2612594"/>
                                    <a:gd name="connsiteX605" fmla="*/ 746925 w 2647519"/>
                                    <a:gd name="connsiteY605" fmla="*/ 174307 h 2612594"/>
                                    <a:gd name="connsiteX606" fmla="*/ 728827 w 2647519"/>
                                    <a:gd name="connsiteY606" fmla="*/ 180974 h 2612594"/>
                                    <a:gd name="connsiteX607" fmla="*/ 712635 w 2647519"/>
                                    <a:gd name="connsiteY607" fmla="*/ 189547 h 2612594"/>
                                    <a:gd name="connsiteX608" fmla="*/ 682155 w 2647519"/>
                                    <a:gd name="connsiteY608" fmla="*/ 205739 h 2612594"/>
                                    <a:gd name="connsiteX609" fmla="*/ 634530 w 2647519"/>
                                    <a:gd name="connsiteY609" fmla="*/ 230504 h 2612594"/>
                                    <a:gd name="connsiteX610" fmla="*/ 598335 w 2647519"/>
                                    <a:gd name="connsiteY610" fmla="*/ 259079 h 2612594"/>
                                    <a:gd name="connsiteX611" fmla="*/ 493560 w 2647519"/>
                                    <a:gd name="connsiteY611" fmla="*/ 340994 h 2612594"/>
                                    <a:gd name="connsiteX612" fmla="*/ 471664 w 2647519"/>
                                    <a:gd name="connsiteY612" fmla="*/ 360034 h 2612594"/>
                                    <a:gd name="connsiteX613" fmla="*/ 450243 w 2647519"/>
                                    <a:gd name="connsiteY613" fmla="*/ 379593 h 2612594"/>
                                    <a:gd name="connsiteX614" fmla="*/ 450697 w 2647519"/>
                                    <a:gd name="connsiteY614" fmla="*/ 380047 h 2612594"/>
                                    <a:gd name="connsiteX615" fmla="*/ 285915 w 2647519"/>
                                    <a:gd name="connsiteY615" fmla="*/ 573404 h 2612594"/>
                                    <a:gd name="connsiteX616" fmla="*/ 252577 w 2647519"/>
                                    <a:gd name="connsiteY616" fmla="*/ 619124 h 2612594"/>
                                    <a:gd name="connsiteX617" fmla="*/ 237337 w 2647519"/>
                                    <a:gd name="connsiteY617" fmla="*/ 646747 h 2612594"/>
                                    <a:gd name="connsiteX618" fmla="*/ 222097 w 2647519"/>
                                    <a:gd name="connsiteY618" fmla="*/ 672464 h 2612594"/>
                                    <a:gd name="connsiteX619" fmla="*/ 193522 w 2647519"/>
                                    <a:gd name="connsiteY619" fmla="*/ 725804 h 2612594"/>
                                    <a:gd name="connsiteX620" fmla="*/ 162439 w 2647519"/>
                                    <a:gd name="connsiteY620" fmla="*/ 774785 h 2612594"/>
                                    <a:gd name="connsiteX621" fmla="*/ 162090 w 2647519"/>
                                    <a:gd name="connsiteY621" fmla="*/ 776287 h 2612594"/>
                                    <a:gd name="connsiteX622" fmla="*/ 151612 w 2647519"/>
                                    <a:gd name="connsiteY622" fmla="*/ 804862 h 2612594"/>
                                    <a:gd name="connsiteX623" fmla="*/ 143992 w 2647519"/>
                                    <a:gd name="connsiteY623" fmla="*/ 818197 h 2612594"/>
                                    <a:gd name="connsiteX624" fmla="*/ 142087 w 2647519"/>
                                    <a:gd name="connsiteY624" fmla="*/ 820102 h 2612594"/>
                                    <a:gd name="connsiteX625" fmla="*/ 133634 w 2647519"/>
                                    <a:gd name="connsiteY625" fmla="*/ 848201 h 2612594"/>
                                    <a:gd name="connsiteX626" fmla="*/ 131610 w 2647519"/>
                                    <a:gd name="connsiteY626" fmla="*/ 864870 h 2612594"/>
                                    <a:gd name="connsiteX627" fmla="*/ 129705 w 2647519"/>
                                    <a:gd name="connsiteY627" fmla="*/ 888682 h 2612594"/>
                                    <a:gd name="connsiteX628" fmla="*/ 116370 w 2647519"/>
                                    <a:gd name="connsiteY628" fmla="*/ 927735 h 2612594"/>
                                    <a:gd name="connsiteX629" fmla="*/ 103987 w 2647519"/>
                                    <a:gd name="connsiteY629" fmla="*/ 966787 h 2612594"/>
                                    <a:gd name="connsiteX630" fmla="*/ 90652 w 2647519"/>
                                    <a:gd name="connsiteY630" fmla="*/ 1023937 h 2612594"/>
                                    <a:gd name="connsiteX631" fmla="*/ 83032 w 2647519"/>
                                    <a:gd name="connsiteY631" fmla="*/ 1076325 h 2612594"/>
                                    <a:gd name="connsiteX632" fmla="*/ 78270 w 2647519"/>
                                    <a:gd name="connsiteY632" fmla="*/ 1128712 h 2612594"/>
                                    <a:gd name="connsiteX633" fmla="*/ 84937 w 2647519"/>
                                    <a:gd name="connsiteY633" fmla="*/ 1092517 h 2612594"/>
                                    <a:gd name="connsiteX634" fmla="*/ 85555 w 2647519"/>
                                    <a:gd name="connsiteY634" fmla="*/ 1089530 h 2612594"/>
                                    <a:gd name="connsiteX635" fmla="*/ 86842 w 2647519"/>
                                    <a:gd name="connsiteY635" fmla="*/ 1075372 h 2612594"/>
                                    <a:gd name="connsiteX636" fmla="*/ 94462 w 2647519"/>
                                    <a:gd name="connsiteY636" fmla="*/ 1022985 h 2612594"/>
                                    <a:gd name="connsiteX637" fmla="*/ 96848 w 2647519"/>
                                    <a:gd name="connsiteY637" fmla="*/ 1023781 h 2612594"/>
                                    <a:gd name="connsiteX638" fmla="*/ 97055 w 2647519"/>
                                    <a:gd name="connsiteY638" fmla="*/ 1022896 h 2612594"/>
                                    <a:gd name="connsiteX639" fmla="*/ 94463 w 2647519"/>
                                    <a:gd name="connsiteY639" fmla="*/ 1022032 h 2612594"/>
                                    <a:gd name="connsiteX640" fmla="*/ 107798 w 2647519"/>
                                    <a:gd name="connsiteY640" fmla="*/ 964882 h 2612594"/>
                                    <a:gd name="connsiteX641" fmla="*/ 120180 w 2647519"/>
                                    <a:gd name="connsiteY641" fmla="*/ 925829 h 2612594"/>
                                    <a:gd name="connsiteX642" fmla="*/ 133454 w 2647519"/>
                                    <a:gd name="connsiteY642" fmla="*/ 886956 h 2612594"/>
                                    <a:gd name="connsiteX643" fmla="*/ 132563 w 2647519"/>
                                    <a:gd name="connsiteY643" fmla="*/ 886777 h 2612594"/>
                                    <a:gd name="connsiteX644" fmla="*/ 134468 w 2647519"/>
                                    <a:gd name="connsiteY644" fmla="*/ 862965 h 2612594"/>
                                    <a:gd name="connsiteX645" fmla="*/ 144945 w 2647519"/>
                                    <a:gd name="connsiteY645" fmla="*/ 818197 h 2612594"/>
                                    <a:gd name="connsiteX646" fmla="*/ 152565 w 2647519"/>
                                    <a:gd name="connsiteY646" fmla="*/ 804862 h 2612594"/>
                                    <a:gd name="connsiteX647" fmla="*/ 152821 w 2647519"/>
                                    <a:gd name="connsiteY647" fmla="*/ 804166 h 2612594"/>
                                    <a:gd name="connsiteX648" fmla="*/ 163043 w 2647519"/>
                                    <a:gd name="connsiteY648" fmla="*/ 776287 h 2612594"/>
                                    <a:gd name="connsiteX649" fmla="*/ 194475 w 2647519"/>
                                    <a:gd name="connsiteY649" fmla="*/ 726757 h 2612594"/>
                                    <a:gd name="connsiteX650" fmla="*/ 223050 w 2647519"/>
                                    <a:gd name="connsiteY650" fmla="*/ 673417 h 2612594"/>
                                    <a:gd name="connsiteX651" fmla="*/ 238290 w 2647519"/>
                                    <a:gd name="connsiteY651" fmla="*/ 647700 h 2612594"/>
                                    <a:gd name="connsiteX652" fmla="*/ 253530 w 2647519"/>
                                    <a:gd name="connsiteY652" fmla="*/ 620077 h 2612594"/>
                                    <a:gd name="connsiteX653" fmla="*/ 286868 w 2647519"/>
                                    <a:gd name="connsiteY653" fmla="*/ 574357 h 2612594"/>
                                    <a:gd name="connsiteX654" fmla="*/ 451650 w 2647519"/>
                                    <a:gd name="connsiteY654" fmla="*/ 381000 h 2612594"/>
                                    <a:gd name="connsiteX655" fmla="*/ 495465 w 2647519"/>
                                    <a:gd name="connsiteY655" fmla="*/ 340995 h 2612594"/>
                                    <a:gd name="connsiteX656" fmla="*/ 600240 w 2647519"/>
                                    <a:gd name="connsiteY656" fmla="*/ 259080 h 2612594"/>
                                    <a:gd name="connsiteX657" fmla="*/ 636435 w 2647519"/>
                                    <a:gd name="connsiteY657" fmla="*/ 230505 h 2612594"/>
                                    <a:gd name="connsiteX658" fmla="*/ 684060 w 2647519"/>
                                    <a:gd name="connsiteY658" fmla="*/ 205740 h 2612594"/>
                                    <a:gd name="connsiteX659" fmla="*/ 714540 w 2647519"/>
                                    <a:gd name="connsiteY659" fmla="*/ 189547 h 2612594"/>
                                    <a:gd name="connsiteX660" fmla="*/ 730733 w 2647519"/>
                                    <a:gd name="connsiteY660" fmla="*/ 180975 h 2612594"/>
                                    <a:gd name="connsiteX661" fmla="*/ 748830 w 2647519"/>
                                    <a:gd name="connsiteY661" fmla="*/ 174307 h 2612594"/>
                                    <a:gd name="connsiteX662" fmla="*/ 808838 w 2647519"/>
                                    <a:gd name="connsiteY662" fmla="*/ 147637 h 2612594"/>
                                    <a:gd name="connsiteX663" fmla="*/ 974573 w 2647519"/>
                                    <a:gd name="connsiteY663" fmla="*/ 83820 h 2612594"/>
                                    <a:gd name="connsiteX664" fmla="*/ 1018388 w 2647519"/>
                                    <a:gd name="connsiteY664" fmla="*/ 78105 h 2612594"/>
                                    <a:gd name="connsiteX665" fmla="*/ 1049820 w 2647519"/>
                                    <a:gd name="connsiteY665" fmla="*/ 66675 h 2612594"/>
                                    <a:gd name="connsiteX666" fmla="*/ 1086015 w 2647519"/>
                                    <a:gd name="connsiteY666" fmla="*/ 57150 h 2612594"/>
                                    <a:gd name="connsiteX667" fmla="*/ 1162215 w 2647519"/>
                                    <a:gd name="connsiteY667" fmla="*/ 46672 h 2612594"/>
                                    <a:gd name="connsiteX668" fmla="*/ 1272229 w 2647519"/>
                                    <a:gd name="connsiteY668" fmla="*/ 41076 h 2612594"/>
                                    <a:gd name="connsiteX669" fmla="*/ 1360655 w 2647519"/>
                                    <a:gd name="connsiteY669" fmla="*/ 44043 h 2612594"/>
                                    <a:gd name="connsiteX670" fmla="*/ 1404150 w 2647519"/>
                                    <a:gd name="connsiteY670" fmla="*/ 0 h 2612594"/>
                                    <a:gd name="connsiteX671" fmla="*/ 1448917 w 2647519"/>
                                    <a:gd name="connsiteY671" fmla="*/ 2857 h 2612594"/>
                                    <a:gd name="connsiteX672" fmla="*/ 1494637 w 2647519"/>
                                    <a:gd name="connsiteY672" fmla="*/ 7620 h 2612594"/>
                                    <a:gd name="connsiteX673" fmla="*/ 1525117 w 2647519"/>
                                    <a:gd name="connsiteY673" fmla="*/ 15240 h 2612594"/>
                                    <a:gd name="connsiteX674" fmla="*/ 1545120 w 2647519"/>
                                    <a:gd name="connsiteY674" fmla="*/ 24765 h 2612594"/>
                                    <a:gd name="connsiteX675" fmla="*/ 1569885 w 2647519"/>
                                    <a:gd name="connsiteY675" fmla="*/ 20002 h 2612594"/>
                                    <a:gd name="connsiteX676" fmla="*/ 1607032 w 2647519"/>
                                    <a:gd name="connsiteY676" fmla="*/ 28575 h 2612594"/>
                                    <a:gd name="connsiteX677" fmla="*/ 1629892 w 2647519"/>
                                    <a:gd name="connsiteY677" fmla="*/ 35242 h 2612594"/>
                                    <a:gd name="connsiteX678" fmla="*/ 1628940 w 2647519"/>
                                    <a:gd name="connsiteY678" fmla="*/ 36195 h 2612594"/>
                                    <a:gd name="connsiteX679" fmla="*/ 1627987 w 2647519"/>
                                    <a:gd name="connsiteY679" fmla="*/ 42862 h 2612594"/>
                                    <a:gd name="connsiteX680" fmla="*/ 1588935 w 2647519"/>
                                    <a:gd name="connsiteY680" fmla="*/ 40005 h 2612594"/>
                                    <a:gd name="connsiteX681" fmla="*/ 1575600 w 2647519"/>
                                    <a:gd name="connsiteY681" fmla="*/ 36195 h 2612594"/>
                                    <a:gd name="connsiteX682" fmla="*/ 1562265 w 2647519"/>
                                    <a:gd name="connsiteY682" fmla="*/ 33337 h 2612594"/>
                                    <a:gd name="connsiteX683" fmla="*/ 1536547 w 2647519"/>
                                    <a:gd name="connsiteY683" fmla="*/ 27622 h 2612594"/>
                                    <a:gd name="connsiteX684" fmla="*/ 1510830 w 2647519"/>
                                    <a:gd name="connsiteY684" fmla="*/ 21907 h 2612594"/>
                                    <a:gd name="connsiteX685" fmla="*/ 1484160 w 2647519"/>
                                    <a:gd name="connsiteY685" fmla="*/ 18097 h 2612594"/>
                                    <a:gd name="connsiteX686" fmla="*/ 1454633 w 2647519"/>
                                    <a:gd name="connsiteY686" fmla="*/ 18097 h 2612594"/>
                                    <a:gd name="connsiteX687" fmla="*/ 1430820 w 2647519"/>
                                    <a:gd name="connsiteY687" fmla="*/ 18097 h 2612594"/>
                                    <a:gd name="connsiteX688" fmla="*/ 1393673 w 2647519"/>
                                    <a:gd name="connsiteY688" fmla="*/ 18097 h 2612594"/>
                                    <a:gd name="connsiteX689" fmla="*/ 1391928 w 2647519"/>
                                    <a:gd name="connsiteY689" fmla="*/ 17540 h 2612594"/>
                                    <a:gd name="connsiteX690" fmla="*/ 1375575 w 2647519"/>
                                    <a:gd name="connsiteY690" fmla="*/ 25717 h 2612594"/>
                                    <a:gd name="connsiteX691" fmla="*/ 1381290 w 2647519"/>
                                    <a:gd name="connsiteY691" fmla="*/ 35242 h 2612594"/>
                                    <a:gd name="connsiteX692" fmla="*/ 1438440 w 2647519"/>
                                    <a:gd name="connsiteY692" fmla="*/ 46672 h 2612594"/>
                                    <a:gd name="connsiteX693" fmla="*/ 1413008 w 2647519"/>
                                    <a:gd name="connsiteY693" fmla="*/ 47116 h 2612594"/>
                                    <a:gd name="connsiteX694" fmla="*/ 1413437 w 2647519"/>
                                    <a:gd name="connsiteY694" fmla="*/ 47149 h 2612594"/>
                                    <a:gd name="connsiteX695" fmla="*/ 1440345 w 2647519"/>
                                    <a:gd name="connsiteY695" fmla="*/ 46672 h 2612594"/>
                                    <a:gd name="connsiteX696" fmla="*/ 1463205 w 2647519"/>
                                    <a:gd name="connsiteY696" fmla="*/ 49530 h 2612594"/>
                                    <a:gd name="connsiteX697" fmla="*/ 1507020 w 2647519"/>
                                    <a:gd name="connsiteY697" fmla="*/ 58102 h 2612594"/>
                                    <a:gd name="connsiteX698" fmla="*/ 1527975 w 2647519"/>
                                    <a:gd name="connsiteY698" fmla="*/ 60960 h 2612594"/>
                                    <a:gd name="connsiteX699" fmla="*/ 1563218 w 2647519"/>
                                    <a:gd name="connsiteY699" fmla="*/ 68580 h 2612594"/>
                                    <a:gd name="connsiteX700" fmla="*/ 1599413 w 2647519"/>
                                    <a:gd name="connsiteY700" fmla="*/ 76200 h 2612594"/>
                                    <a:gd name="connsiteX701" fmla="*/ 1634655 w 2647519"/>
                                    <a:gd name="connsiteY701" fmla="*/ 84772 h 2612594"/>
                                    <a:gd name="connsiteX702" fmla="*/ 1669898 w 2647519"/>
                                    <a:gd name="connsiteY702" fmla="*/ 95250 h 2612594"/>
                                    <a:gd name="connsiteX703" fmla="*/ 1687043 w 2647519"/>
                                    <a:gd name="connsiteY703" fmla="*/ 100012 h 2612594"/>
                                    <a:gd name="connsiteX704" fmla="*/ 1704188 w 2647519"/>
                                    <a:gd name="connsiteY704" fmla="*/ 105727 h 2612594"/>
                                    <a:gd name="connsiteX705" fmla="*/ 1704409 w 2647519"/>
                                    <a:gd name="connsiteY705" fmla="*/ 105929 h 2612594"/>
                                    <a:gd name="connsiteX706" fmla="*/ 1716704 w 2647519"/>
                                    <a:gd name="connsiteY706" fmla="*/ 108049 h 2612594"/>
                                    <a:gd name="connsiteX707" fmla="*/ 1746499 w 2647519"/>
                                    <a:gd name="connsiteY707" fmla="*/ 119121 h 2612594"/>
                                    <a:gd name="connsiteX708" fmla="*/ 1750661 w 2647519"/>
                                    <a:gd name="connsiteY708" fmla="*/ 125427 h 2612594"/>
                                    <a:gd name="connsiteX709" fmla="*/ 1751813 w 2647519"/>
                                    <a:gd name="connsiteY709" fmla="*/ 125730 h 2612594"/>
                                    <a:gd name="connsiteX710" fmla="*/ 1778483 w 2647519"/>
                                    <a:gd name="connsiteY710" fmla="*/ 136207 h 2612594"/>
                                    <a:gd name="connsiteX711" fmla="*/ 1801343 w 2647519"/>
                                    <a:gd name="connsiteY711" fmla="*/ 145732 h 2612594"/>
                                    <a:gd name="connsiteX712" fmla="*/ 1824203 w 2647519"/>
                                    <a:gd name="connsiteY712" fmla="*/ 156210 h 2612594"/>
                                    <a:gd name="connsiteX713" fmla="*/ 1841348 w 2647519"/>
                                    <a:gd name="connsiteY713" fmla="*/ 165735 h 2612594"/>
                                    <a:gd name="connsiteX714" fmla="*/ 1852778 w 2647519"/>
                                    <a:gd name="connsiteY714" fmla="*/ 171450 h 2612594"/>
                                    <a:gd name="connsiteX715" fmla="*/ 1865160 w 2647519"/>
                                    <a:gd name="connsiteY715" fmla="*/ 178117 h 2612594"/>
                                    <a:gd name="connsiteX716" fmla="*/ 1907070 w 2647519"/>
                                    <a:gd name="connsiteY716" fmla="*/ 201930 h 2612594"/>
                                    <a:gd name="connsiteX717" fmla="*/ 1960410 w 2647519"/>
                                    <a:gd name="connsiteY717" fmla="*/ 236220 h 2612594"/>
                                    <a:gd name="connsiteX718" fmla="*/ 1988033 w 2647519"/>
                                    <a:gd name="connsiteY718" fmla="*/ 255270 h 2612594"/>
                                    <a:gd name="connsiteX719" fmla="*/ 1988833 w 2647519"/>
                                    <a:gd name="connsiteY719" fmla="*/ 255841 h 2612594"/>
                                    <a:gd name="connsiteX720" fmla="*/ 2002949 w 2647519"/>
                                    <a:gd name="connsiteY720" fmla="*/ 264417 h 2612594"/>
                                    <a:gd name="connsiteX721" fmla="*/ 2540483 w 2647519"/>
                                    <a:gd name="connsiteY721" fmla="*/ 1275397 h 2612594"/>
                                    <a:gd name="connsiteX722" fmla="*/ 2540081 w 2647519"/>
                                    <a:gd name="connsiteY722" fmla="*/ 1283368 h 2612594"/>
                                    <a:gd name="connsiteX723" fmla="*/ 2550960 w 2647519"/>
                                    <a:gd name="connsiteY723" fmla="*/ 1284922 h 2612594"/>
                                    <a:gd name="connsiteX724" fmla="*/ 2561437 w 2647519"/>
                                    <a:gd name="connsiteY724" fmla="*/ 1292542 h 2612594"/>
                                    <a:gd name="connsiteX725" fmla="*/ 2566200 w 2647519"/>
                                    <a:gd name="connsiteY725" fmla="*/ 1318259 h 2612594"/>
                                    <a:gd name="connsiteX726" fmla="*/ 2584297 w 2647519"/>
                                    <a:gd name="connsiteY726" fmla="*/ 1348739 h 2612594"/>
                                    <a:gd name="connsiteX727" fmla="*/ 2591918 w 2647519"/>
                                    <a:gd name="connsiteY727" fmla="*/ 1349432 h 2612594"/>
                                    <a:gd name="connsiteX728" fmla="*/ 2591918 w 2647519"/>
                                    <a:gd name="connsiteY728" fmla="*/ 1342072 h 2612594"/>
                                    <a:gd name="connsiteX729" fmla="*/ 2599661 w 2647519"/>
                                    <a:gd name="connsiteY729" fmla="*/ 1320563 h 2612594"/>
                                    <a:gd name="connsiteX730" fmla="*/ 2599537 w 2647519"/>
                                    <a:gd name="connsiteY730" fmla="*/ 1316355 h 2612594"/>
                                    <a:gd name="connsiteX731" fmla="*/ 2607157 w 2647519"/>
                                    <a:gd name="connsiteY731" fmla="*/ 1290637 h 2612594"/>
                                    <a:gd name="connsiteX732" fmla="*/ 2617635 w 2647519"/>
                                    <a:gd name="connsiteY732" fmla="*/ 1290637 h 2612594"/>
                                    <a:gd name="connsiteX733" fmla="*/ 2633827 w 2647519"/>
                                    <a:gd name="connsiteY733" fmla="*/ 1280160 h 2612594"/>
                                    <a:gd name="connsiteX734" fmla="*/ 2635732 w 2647519"/>
                                    <a:gd name="connsiteY734" fmla="*/ 1322070 h 2612594"/>
                                    <a:gd name="connsiteX735" fmla="*/ 2630970 w 2647519"/>
                                    <a:gd name="connsiteY735" fmla="*/ 1342072 h 2612594"/>
                                    <a:gd name="connsiteX736" fmla="*/ 2625255 w 2647519"/>
                                    <a:gd name="connsiteY736" fmla="*/ 1361122 h 2612594"/>
                                    <a:gd name="connsiteX737" fmla="*/ 2622397 w 2647519"/>
                                    <a:gd name="connsiteY737" fmla="*/ 1392555 h 2612594"/>
                                    <a:gd name="connsiteX738" fmla="*/ 2621445 w 2647519"/>
                                    <a:gd name="connsiteY738" fmla="*/ 1408747 h 2612594"/>
                                    <a:gd name="connsiteX739" fmla="*/ 2619540 w 2647519"/>
                                    <a:gd name="connsiteY739" fmla="*/ 1424940 h 2612594"/>
                                    <a:gd name="connsiteX740" fmla="*/ 2615479 w 2647519"/>
                                    <a:gd name="connsiteY740" fmla="*/ 1427648 h 2612594"/>
                                    <a:gd name="connsiteX741" fmla="*/ 2615730 w 2647519"/>
                                    <a:gd name="connsiteY741" fmla="*/ 1428749 h 2612594"/>
                                    <a:gd name="connsiteX742" fmla="*/ 2619621 w 2647519"/>
                                    <a:gd name="connsiteY742" fmla="*/ 1426155 h 2612594"/>
                                    <a:gd name="connsiteX743" fmla="*/ 2621445 w 2647519"/>
                                    <a:gd name="connsiteY743" fmla="*/ 1410652 h 2612594"/>
                                    <a:gd name="connsiteX744" fmla="*/ 2622397 w 2647519"/>
                                    <a:gd name="connsiteY744" fmla="*/ 1394460 h 2612594"/>
                                    <a:gd name="connsiteX745" fmla="*/ 2625255 w 2647519"/>
                                    <a:gd name="connsiteY745" fmla="*/ 1363027 h 2612594"/>
                                    <a:gd name="connsiteX746" fmla="*/ 2630970 w 2647519"/>
                                    <a:gd name="connsiteY746" fmla="*/ 1343977 h 2612594"/>
                                    <a:gd name="connsiteX747" fmla="*/ 2635732 w 2647519"/>
                                    <a:gd name="connsiteY747" fmla="*/ 1323975 h 2612594"/>
                                    <a:gd name="connsiteX748" fmla="*/ 2643352 w 2647519"/>
                                    <a:gd name="connsiteY748" fmla="*/ 1329690 h 2612594"/>
                                    <a:gd name="connsiteX749" fmla="*/ 2642400 w 2647519"/>
                                    <a:gd name="connsiteY749" fmla="*/ 1343977 h 2612594"/>
                                    <a:gd name="connsiteX750" fmla="*/ 2640495 w 2647519"/>
                                    <a:gd name="connsiteY750" fmla="*/ 1358265 h 2612594"/>
                                    <a:gd name="connsiteX751" fmla="*/ 2639542 w 2647519"/>
                                    <a:gd name="connsiteY751" fmla="*/ 1384935 h 2612594"/>
                                    <a:gd name="connsiteX752" fmla="*/ 2637637 w 2647519"/>
                                    <a:gd name="connsiteY752" fmla="*/ 1416367 h 2612594"/>
                                    <a:gd name="connsiteX753" fmla="*/ 2632875 w 2647519"/>
                                    <a:gd name="connsiteY753" fmla="*/ 1449705 h 2612594"/>
                                    <a:gd name="connsiteX754" fmla="*/ 2627160 w 2647519"/>
                                    <a:gd name="connsiteY754" fmla="*/ 1484947 h 2612594"/>
                                    <a:gd name="connsiteX755" fmla="*/ 2620492 w 2647519"/>
                                    <a:gd name="connsiteY755" fmla="*/ 1519237 h 2612594"/>
                                    <a:gd name="connsiteX756" fmla="*/ 2608110 w 2647519"/>
                                    <a:gd name="connsiteY756" fmla="*/ 1591627 h 2612594"/>
                                    <a:gd name="connsiteX757" fmla="*/ 2596680 w 2647519"/>
                                    <a:gd name="connsiteY757" fmla="*/ 1598295 h 2612594"/>
                                    <a:gd name="connsiteX758" fmla="*/ 2582392 w 2647519"/>
                                    <a:gd name="connsiteY758" fmla="*/ 1640205 h 2612594"/>
                                    <a:gd name="connsiteX759" fmla="*/ 2578582 w 2647519"/>
                                    <a:gd name="connsiteY759" fmla="*/ 1680210 h 2612594"/>
                                    <a:gd name="connsiteX760" fmla="*/ 2576677 w 2647519"/>
                                    <a:gd name="connsiteY760" fmla="*/ 1685925 h 2612594"/>
                                    <a:gd name="connsiteX761" fmla="*/ 2560485 w 2647519"/>
                                    <a:gd name="connsiteY761" fmla="*/ 1729740 h 2612594"/>
                                    <a:gd name="connsiteX762" fmla="*/ 2555722 w 2647519"/>
                                    <a:gd name="connsiteY762" fmla="*/ 1733550 h 2612594"/>
                                    <a:gd name="connsiteX763" fmla="*/ 2535720 w 2647519"/>
                                    <a:gd name="connsiteY763" fmla="*/ 1780222 h 2612594"/>
                                    <a:gd name="connsiteX764" fmla="*/ 2556675 w 2647519"/>
                                    <a:gd name="connsiteY764" fmla="*/ 1733550 h 2612594"/>
                                    <a:gd name="connsiteX765" fmla="*/ 2561437 w 2647519"/>
                                    <a:gd name="connsiteY765" fmla="*/ 1729740 h 2612594"/>
                                    <a:gd name="connsiteX766" fmla="*/ 2530957 w 2647519"/>
                                    <a:gd name="connsiteY766" fmla="*/ 1816417 h 2612594"/>
                                    <a:gd name="connsiteX767" fmla="*/ 2514765 w 2647519"/>
                                    <a:gd name="connsiteY767" fmla="*/ 1824990 h 2612594"/>
                                    <a:gd name="connsiteX768" fmla="*/ 2511407 w 2647519"/>
                                    <a:gd name="connsiteY768" fmla="*/ 1831707 h 2612594"/>
                                    <a:gd name="connsiteX769" fmla="*/ 2511908 w 2647519"/>
                                    <a:gd name="connsiteY769" fmla="*/ 1832609 h 2612594"/>
                                    <a:gd name="connsiteX770" fmla="*/ 2515718 w 2647519"/>
                                    <a:gd name="connsiteY770" fmla="*/ 1824989 h 2612594"/>
                                    <a:gd name="connsiteX771" fmla="*/ 2531910 w 2647519"/>
                                    <a:gd name="connsiteY771" fmla="*/ 1816417 h 2612594"/>
                                    <a:gd name="connsiteX772" fmla="*/ 2520480 w 2647519"/>
                                    <a:gd name="connsiteY772" fmla="*/ 1848802 h 2612594"/>
                                    <a:gd name="connsiteX773" fmla="*/ 2499525 w 2647519"/>
                                    <a:gd name="connsiteY773" fmla="*/ 1886902 h 2612594"/>
                                    <a:gd name="connsiteX774" fmla="*/ 2489048 w 2647519"/>
                                    <a:gd name="connsiteY774" fmla="*/ 1905952 h 2612594"/>
                                    <a:gd name="connsiteX775" fmla="*/ 2477618 w 2647519"/>
                                    <a:gd name="connsiteY775" fmla="*/ 1925002 h 2612594"/>
                                    <a:gd name="connsiteX776" fmla="*/ 2469045 w 2647519"/>
                                    <a:gd name="connsiteY776" fmla="*/ 1939289 h 2612594"/>
                                    <a:gd name="connsiteX777" fmla="*/ 2456663 w 2647519"/>
                                    <a:gd name="connsiteY777" fmla="*/ 1966912 h 2612594"/>
                                    <a:gd name="connsiteX778" fmla="*/ 2443328 w 2647519"/>
                                    <a:gd name="connsiteY778" fmla="*/ 1993582 h 2612594"/>
                                    <a:gd name="connsiteX779" fmla="*/ 2422373 w 2647519"/>
                                    <a:gd name="connsiteY779" fmla="*/ 2022157 h 2612594"/>
                                    <a:gd name="connsiteX780" fmla="*/ 2401418 w 2647519"/>
                                    <a:gd name="connsiteY780" fmla="*/ 2048827 h 2612594"/>
                                    <a:gd name="connsiteX781" fmla="*/ 2402291 w 2647519"/>
                                    <a:gd name="connsiteY781" fmla="*/ 2047029 h 2612594"/>
                                    <a:gd name="connsiteX782" fmla="*/ 2378557 w 2647519"/>
                                    <a:gd name="connsiteY782" fmla="*/ 2079307 h 2612594"/>
                                    <a:gd name="connsiteX783" fmla="*/ 2327122 w 2647519"/>
                                    <a:gd name="connsiteY783" fmla="*/ 2135505 h 2612594"/>
                                    <a:gd name="connsiteX784" fmla="*/ 2316996 w 2647519"/>
                                    <a:gd name="connsiteY784" fmla="*/ 2151085 h 2612594"/>
                                    <a:gd name="connsiteX785" fmla="*/ 2327122 w 2647519"/>
                                    <a:gd name="connsiteY785" fmla="*/ 2136457 h 2612594"/>
                                    <a:gd name="connsiteX786" fmla="*/ 2378557 w 2647519"/>
                                    <a:gd name="connsiteY786" fmla="*/ 2080259 h 2612594"/>
                                    <a:gd name="connsiteX787" fmla="*/ 2339505 w 2647519"/>
                                    <a:gd name="connsiteY787" fmla="*/ 2139314 h 2612594"/>
                                    <a:gd name="connsiteX788" fmla="*/ 2319383 w 2647519"/>
                                    <a:gd name="connsiteY788" fmla="*/ 2160389 h 2612594"/>
                                    <a:gd name="connsiteX789" fmla="*/ 2303230 w 2647519"/>
                                    <a:gd name="connsiteY789" fmla="*/ 2172263 h 2612594"/>
                                    <a:gd name="connsiteX790" fmla="*/ 2302357 w 2647519"/>
                                    <a:gd name="connsiteY790" fmla="*/ 2173605 h 2612594"/>
                                    <a:gd name="connsiteX791" fmla="*/ 2292258 w 2647519"/>
                                    <a:gd name="connsiteY791" fmla="*/ 2181374 h 2612594"/>
                                    <a:gd name="connsiteX792" fmla="*/ 2291880 w 2647519"/>
                                    <a:gd name="connsiteY792" fmla="*/ 2184082 h 2612594"/>
                                    <a:gd name="connsiteX793" fmla="*/ 2247112 w 2647519"/>
                                    <a:gd name="connsiteY793" fmla="*/ 2229802 h 2612594"/>
                                    <a:gd name="connsiteX794" fmla="*/ 2199487 w 2647519"/>
                                    <a:gd name="connsiteY794" fmla="*/ 2273617 h 2612594"/>
                                    <a:gd name="connsiteX795" fmla="*/ 2197285 w 2647519"/>
                                    <a:gd name="connsiteY795" fmla="*/ 2275215 h 2612594"/>
                                    <a:gd name="connsiteX796" fmla="*/ 2181390 w 2647519"/>
                                    <a:gd name="connsiteY796" fmla="*/ 2295524 h 2612594"/>
                                    <a:gd name="connsiteX797" fmla="*/ 2143290 w 2647519"/>
                                    <a:gd name="connsiteY797" fmla="*/ 2324099 h 2612594"/>
                                    <a:gd name="connsiteX798" fmla="*/ 2107681 w 2647519"/>
                                    <a:gd name="connsiteY798" fmla="*/ 2350806 h 2612594"/>
                                    <a:gd name="connsiteX799" fmla="*/ 2107553 w 2647519"/>
                                    <a:gd name="connsiteY799" fmla="*/ 2350961 h 2612594"/>
                                    <a:gd name="connsiteX800" fmla="*/ 2143290 w 2647519"/>
                                    <a:gd name="connsiteY800" fmla="*/ 2325052 h 2612594"/>
                                    <a:gd name="connsiteX801" fmla="*/ 2181390 w 2647519"/>
                                    <a:gd name="connsiteY801" fmla="*/ 2296477 h 2612594"/>
                                    <a:gd name="connsiteX802" fmla="*/ 2149957 w 2647519"/>
                                    <a:gd name="connsiteY802" fmla="*/ 2327909 h 2612594"/>
                                    <a:gd name="connsiteX803" fmla="*/ 2124359 w 2647519"/>
                                    <a:gd name="connsiteY803" fmla="*/ 2344578 h 2612594"/>
                                    <a:gd name="connsiteX804" fmla="*/ 2106651 w 2647519"/>
                                    <a:gd name="connsiteY804" fmla="*/ 2352057 h 2612594"/>
                                    <a:gd name="connsiteX805" fmla="*/ 2106142 w 2647519"/>
                                    <a:gd name="connsiteY805" fmla="*/ 2352675 h 2612594"/>
                                    <a:gd name="connsiteX806" fmla="*/ 2087092 w 2647519"/>
                                    <a:gd name="connsiteY806" fmla="*/ 2365057 h 2612594"/>
                                    <a:gd name="connsiteX807" fmla="*/ 2079914 w 2647519"/>
                                    <a:gd name="connsiteY807" fmla="*/ 2368384 h 2612594"/>
                                    <a:gd name="connsiteX808" fmla="*/ 2061852 w 2647519"/>
                                    <a:gd name="connsiteY808" fmla="*/ 2383036 h 2612594"/>
                                    <a:gd name="connsiteX809" fmla="*/ 2044230 w 2647519"/>
                                    <a:gd name="connsiteY809" fmla="*/ 2395537 h 2612594"/>
                                    <a:gd name="connsiteX810" fmla="*/ 2017560 w 2647519"/>
                                    <a:gd name="connsiteY810" fmla="*/ 2412682 h 2612594"/>
                                    <a:gd name="connsiteX811" fmla="*/ 2008988 w 2647519"/>
                                    <a:gd name="connsiteY811" fmla="*/ 2413635 h 2612594"/>
                                    <a:gd name="connsiteX812" fmla="*/ 1999460 w 2647519"/>
                                    <a:gd name="connsiteY812" fmla="*/ 2417870 h 2612594"/>
                                    <a:gd name="connsiteX813" fmla="*/ 1997979 w 2647519"/>
                                    <a:gd name="connsiteY813" fmla="*/ 2418995 h 2612594"/>
                                    <a:gd name="connsiteX814" fmla="*/ 2009940 w 2647519"/>
                                    <a:gd name="connsiteY814" fmla="*/ 2414587 h 2612594"/>
                                    <a:gd name="connsiteX815" fmla="*/ 2018513 w 2647519"/>
                                    <a:gd name="connsiteY815" fmla="*/ 2413635 h 2612594"/>
                                    <a:gd name="connsiteX816" fmla="*/ 1984223 w 2647519"/>
                                    <a:gd name="connsiteY816" fmla="*/ 2439352 h 2612594"/>
                                    <a:gd name="connsiteX817" fmla="*/ 1962315 w 2647519"/>
                                    <a:gd name="connsiteY817" fmla="*/ 2450783 h 2612594"/>
                                    <a:gd name="connsiteX818" fmla="*/ 1940408 w 2647519"/>
                                    <a:gd name="connsiteY818" fmla="*/ 2461260 h 2612594"/>
                                    <a:gd name="connsiteX819" fmla="*/ 1924934 w 2647519"/>
                                    <a:gd name="connsiteY819" fmla="*/ 2463581 h 2612594"/>
                                    <a:gd name="connsiteX820" fmla="*/ 1922310 w 2647519"/>
                                    <a:gd name="connsiteY820" fmla="*/ 2465070 h 2612594"/>
                                    <a:gd name="connsiteX821" fmla="*/ 1849920 w 2647519"/>
                                    <a:gd name="connsiteY821" fmla="*/ 2496502 h 2612594"/>
                                    <a:gd name="connsiteX822" fmla="*/ 1846229 w 2647519"/>
                                    <a:gd name="connsiteY822" fmla="*/ 2497341 h 2612594"/>
                                    <a:gd name="connsiteX823" fmla="*/ 1824203 w 2647519"/>
                                    <a:gd name="connsiteY823" fmla="*/ 2511742 h 2612594"/>
                                    <a:gd name="connsiteX824" fmla="*/ 1836585 w 2647519"/>
                                    <a:gd name="connsiteY824" fmla="*/ 2515552 h 2612594"/>
                                    <a:gd name="connsiteX825" fmla="*/ 1790865 w 2647519"/>
                                    <a:gd name="connsiteY825" fmla="*/ 2535555 h 2612594"/>
                                    <a:gd name="connsiteX826" fmla="*/ 1794675 w 2647519"/>
                                    <a:gd name="connsiteY826" fmla="*/ 2522220 h 2612594"/>
                                    <a:gd name="connsiteX827" fmla="*/ 1779435 w 2647519"/>
                                    <a:gd name="connsiteY827" fmla="*/ 2527935 h 2612594"/>
                                    <a:gd name="connsiteX828" fmla="*/ 1765148 w 2647519"/>
                                    <a:gd name="connsiteY828" fmla="*/ 2532697 h 2612594"/>
                                    <a:gd name="connsiteX829" fmla="*/ 1735620 w 2647519"/>
                                    <a:gd name="connsiteY829" fmla="*/ 2542222 h 2612594"/>
                                    <a:gd name="connsiteX830" fmla="*/ 1731675 w 2647519"/>
                                    <a:gd name="connsiteY830" fmla="*/ 2537487 h 2612594"/>
                                    <a:gd name="connsiteX831" fmla="*/ 1717522 w 2647519"/>
                                    <a:gd name="connsiteY831" fmla="*/ 2540317 h 2612594"/>
                                    <a:gd name="connsiteX832" fmla="*/ 1700377 w 2647519"/>
                                    <a:gd name="connsiteY832" fmla="*/ 2544127 h 2612594"/>
                                    <a:gd name="connsiteX833" fmla="*/ 1665135 w 2647519"/>
                                    <a:gd name="connsiteY833" fmla="*/ 2552700 h 2612594"/>
                                    <a:gd name="connsiteX834" fmla="*/ 1663973 w 2647519"/>
                                    <a:gd name="connsiteY834" fmla="*/ 2553240 h 2612594"/>
                                    <a:gd name="connsiteX835" fmla="*/ 1697520 w 2647519"/>
                                    <a:gd name="connsiteY835" fmla="*/ 2545079 h 2612594"/>
                                    <a:gd name="connsiteX836" fmla="*/ 1714665 w 2647519"/>
                                    <a:gd name="connsiteY836" fmla="*/ 2541269 h 2612594"/>
                                    <a:gd name="connsiteX837" fmla="*/ 1728952 w 2647519"/>
                                    <a:gd name="connsiteY837" fmla="*/ 2538412 h 2612594"/>
                                    <a:gd name="connsiteX838" fmla="*/ 1734667 w 2647519"/>
                                    <a:gd name="connsiteY838" fmla="*/ 2543174 h 2612594"/>
                                    <a:gd name="connsiteX839" fmla="*/ 1764195 w 2647519"/>
                                    <a:gd name="connsiteY839" fmla="*/ 2533649 h 2612594"/>
                                    <a:gd name="connsiteX840" fmla="*/ 1778482 w 2647519"/>
                                    <a:gd name="connsiteY840" fmla="*/ 2528887 h 2612594"/>
                                    <a:gd name="connsiteX841" fmla="*/ 1793722 w 2647519"/>
                                    <a:gd name="connsiteY841" fmla="*/ 2523172 h 2612594"/>
                                    <a:gd name="connsiteX842" fmla="*/ 1789912 w 2647519"/>
                                    <a:gd name="connsiteY842" fmla="*/ 2536507 h 2612594"/>
                                    <a:gd name="connsiteX843" fmla="*/ 1749907 w 2647519"/>
                                    <a:gd name="connsiteY843" fmla="*/ 2555557 h 2612594"/>
                                    <a:gd name="connsiteX844" fmla="*/ 1747946 w 2647519"/>
                                    <a:gd name="connsiteY844" fmla="*/ 2555008 h 2612594"/>
                                    <a:gd name="connsiteX845" fmla="*/ 1720380 w 2647519"/>
                                    <a:gd name="connsiteY845" fmla="*/ 2566034 h 2612594"/>
                                    <a:gd name="connsiteX846" fmla="*/ 1697520 w 2647519"/>
                                    <a:gd name="connsiteY846" fmla="*/ 2572702 h 2612594"/>
                                    <a:gd name="connsiteX847" fmla="*/ 1663230 w 2647519"/>
                                    <a:gd name="connsiteY847" fmla="*/ 2581274 h 2612594"/>
                                    <a:gd name="connsiteX848" fmla="*/ 1649062 w 2647519"/>
                                    <a:gd name="connsiteY848" fmla="*/ 2580084 h 2612594"/>
                                    <a:gd name="connsiteX849" fmla="*/ 1619428 w 2647519"/>
                                    <a:gd name="connsiteY849" fmla="*/ 2585850 h 2612594"/>
                                    <a:gd name="connsiteX850" fmla="*/ 1618462 w 2647519"/>
                                    <a:gd name="connsiteY850" fmla="*/ 2587942 h 2612594"/>
                                    <a:gd name="connsiteX851" fmla="*/ 1539405 w 2647519"/>
                                    <a:gd name="connsiteY851" fmla="*/ 2603182 h 2612594"/>
                                    <a:gd name="connsiteX852" fmla="*/ 1521307 w 2647519"/>
                                    <a:gd name="connsiteY852" fmla="*/ 2598419 h 2612594"/>
                                    <a:gd name="connsiteX853" fmla="*/ 1506067 w 2647519"/>
                                    <a:gd name="connsiteY853" fmla="*/ 2598419 h 2612594"/>
                                    <a:gd name="connsiteX854" fmla="*/ 1479397 w 2647519"/>
                                    <a:gd name="connsiteY854" fmla="*/ 2606992 h 2612594"/>
                                    <a:gd name="connsiteX855" fmla="*/ 1455585 w 2647519"/>
                                    <a:gd name="connsiteY855" fmla="*/ 2608897 h 2612594"/>
                                    <a:gd name="connsiteX856" fmla="*/ 1431772 w 2647519"/>
                                    <a:gd name="connsiteY856" fmla="*/ 2609849 h 2612594"/>
                                    <a:gd name="connsiteX857" fmla="*/ 1429185 w 2647519"/>
                                    <a:gd name="connsiteY857" fmla="*/ 2608741 h 2612594"/>
                                    <a:gd name="connsiteX858" fmla="*/ 1407484 w 2647519"/>
                                    <a:gd name="connsiteY858" fmla="*/ 2612588 h 2612594"/>
                                    <a:gd name="connsiteX859" fmla="*/ 1381290 w 2647519"/>
                                    <a:gd name="connsiteY859" fmla="*/ 2607944 h 2612594"/>
                                    <a:gd name="connsiteX860" fmla="*/ 1382243 w 2647519"/>
                                    <a:gd name="connsiteY860" fmla="*/ 2606992 h 2612594"/>
                                    <a:gd name="connsiteX861" fmla="*/ 1387005 w 2647519"/>
                                    <a:gd name="connsiteY861" fmla="*/ 2600324 h 2612594"/>
                                    <a:gd name="connsiteX862" fmla="*/ 1365098 w 2647519"/>
                                    <a:gd name="connsiteY862" fmla="*/ 2597467 h 2612594"/>
                                    <a:gd name="connsiteX863" fmla="*/ 1375575 w 2647519"/>
                                    <a:gd name="connsiteY863" fmla="*/ 2591752 h 2612594"/>
                                    <a:gd name="connsiteX864" fmla="*/ 1407008 w 2647519"/>
                                    <a:gd name="connsiteY864" fmla="*/ 2590799 h 2612594"/>
                                    <a:gd name="connsiteX865" fmla="*/ 1437488 w 2647519"/>
                                    <a:gd name="connsiteY865" fmla="*/ 2589847 h 2612594"/>
                                    <a:gd name="connsiteX866" fmla="*/ 1481302 w 2647519"/>
                                    <a:gd name="connsiteY866" fmla="*/ 2590799 h 2612594"/>
                                    <a:gd name="connsiteX867" fmla="*/ 1511782 w 2647519"/>
                                    <a:gd name="connsiteY867" fmla="*/ 2587942 h 2612594"/>
                                    <a:gd name="connsiteX868" fmla="*/ 1568932 w 2647519"/>
                                    <a:gd name="connsiteY868" fmla="*/ 2575559 h 2612594"/>
                                    <a:gd name="connsiteX869" fmla="*/ 1607032 w 2647519"/>
                                    <a:gd name="connsiteY869" fmla="*/ 2566987 h 2612594"/>
                                    <a:gd name="connsiteX870" fmla="*/ 1635607 w 2647519"/>
                                    <a:gd name="connsiteY870" fmla="*/ 2566034 h 2612594"/>
                                    <a:gd name="connsiteX871" fmla="*/ 1637595 w 2647519"/>
                                    <a:gd name="connsiteY871" fmla="*/ 2565111 h 2612594"/>
                                    <a:gd name="connsiteX872" fmla="*/ 1609890 w 2647519"/>
                                    <a:gd name="connsiteY872" fmla="*/ 2566035 h 2612594"/>
                                    <a:gd name="connsiteX873" fmla="*/ 1571790 w 2647519"/>
                                    <a:gd name="connsiteY873" fmla="*/ 2574607 h 2612594"/>
                                    <a:gd name="connsiteX874" fmla="*/ 1514640 w 2647519"/>
                                    <a:gd name="connsiteY874" fmla="*/ 2586990 h 2612594"/>
                                    <a:gd name="connsiteX875" fmla="*/ 1484160 w 2647519"/>
                                    <a:gd name="connsiteY875" fmla="*/ 2589847 h 2612594"/>
                                    <a:gd name="connsiteX876" fmla="*/ 1440345 w 2647519"/>
                                    <a:gd name="connsiteY876" fmla="*/ 2588895 h 2612594"/>
                                    <a:gd name="connsiteX877" fmla="*/ 1409865 w 2647519"/>
                                    <a:gd name="connsiteY877" fmla="*/ 2589847 h 2612594"/>
                                    <a:gd name="connsiteX878" fmla="*/ 1378432 w 2647519"/>
                                    <a:gd name="connsiteY878" fmla="*/ 2590800 h 2612594"/>
                                    <a:gd name="connsiteX879" fmla="*/ 1379385 w 2647519"/>
                                    <a:gd name="connsiteY879" fmla="*/ 2586990 h 2612594"/>
                                    <a:gd name="connsiteX880" fmla="*/ 1386052 w 2647519"/>
                                    <a:gd name="connsiteY880" fmla="*/ 2577465 h 2612594"/>
                                    <a:gd name="connsiteX881" fmla="*/ 1679422 w 2647519"/>
                                    <a:gd name="connsiteY881" fmla="*/ 2528887 h 2612594"/>
                                    <a:gd name="connsiteX882" fmla="*/ 1878495 w 2647519"/>
                                    <a:gd name="connsiteY882" fmla="*/ 2453640 h 2612594"/>
                                    <a:gd name="connsiteX883" fmla="*/ 1930882 w 2647519"/>
                                    <a:gd name="connsiteY883" fmla="*/ 2426017 h 2612594"/>
                                    <a:gd name="connsiteX884" fmla="*/ 1960410 w 2647519"/>
                                    <a:gd name="connsiteY884" fmla="*/ 2410777 h 2612594"/>
                                    <a:gd name="connsiteX885" fmla="*/ 1990890 w 2647519"/>
                                    <a:gd name="connsiteY885" fmla="*/ 2394585 h 2612594"/>
                                    <a:gd name="connsiteX886" fmla="*/ 2048040 w 2647519"/>
                                    <a:gd name="connsiteY886" fmla="*/ 2360295 h 2612594"/>
                                    <a:gd name="connsiteX887" fmla="*/ 2093760 w 2647519"/>
                                    <a:gd name="connsiteY887" fmla="*/ 2325052 h 2612594"/>
                                    <a:gd name="connsiteX888" fmla="*/ 2179485 w 2647519"/>
                                    <a:gd name="connsiteY888" fmla="*/ 2258377 h 2612594"/>
                                    <a:gd name="connsiteX889" fmla="*/ 2203297 w 2647519"/>
                                    <a:gd name="connsiteY889" fmla="*/ 2239327 h 2612594"/>
                                    <a:gd name="connsiteX890" fmla="*/ 2226157 w 2647519"/>
                                    <a:gd name="connsiteY890" fmla="*/ 2219325 h 2612594"/>
                                    <a:gd name="connsiteX891" fmla="*/ 2260447 w 2647519"/>
                                    <a:gd name="connsiteY891" fmla="*/ 2187892 h 2612594"/>
                                    <a:gd name="connsiteX892" fmla="*/ 2274735 w 2647519"/>
                                    <a:gd name="connsiteY892" fmla="*/ 2164080 h 2612594"/>
                                    <a:gd name="connsiteX893" fmla="*/ 2295258 w 2647519"/>
                                    <a:gd name="connsiteY893" fmla="*/ 2145267 h 2612594"/>
                                    <a:gd name="connsiteX894" fmla="*/ 2295423 w 2647519"/>
                                    <a:gd name="connsiteY894" fmla="*/ 2144085 h 2612594"/>
                                    <a:gd name="connsiteX895" fmla="*/ 2275688 w 2647519"/>
                                    <a:gd name="connsiteY895" fmla="*/ 2162175 h 2612594"/>
                                    <a:gd name="connsiteX896" fmla="*/ 2261400 w 2647519"/>
                                    <a:gd name="connsiteY896" fmla="*/ 2185987 h 2612594"/>
                                    <a:gd name="connsiteX897" fmla="*/ 2227110 w 2647519"/>
                                    <a:gd name="connsiteY897" fmla="*/ 2217420 h 2612594"/>
                                    <a:gd name="connsiteX898" fmla="*/ 2204250 w 2647519"/>
                                    <a:gd name="connsiteY898" fmla="*/ 2237422 h 2612594"/>
                                    <a:gd name="connsiteX899" fmla="*/ 2180438 w 2647519"/>
                                    <a:gd name="connsiteY899" fmla="*/ 2256472 h 2612594"/>
                                    <a:gd name="connsiteX900" fmla="*/ 2094713 w 2647519"/>
                                    <a:gd name="connsiteY900" fmla="*/ 2323147 h 2612594"/>
                                    <a:gd name="connsiteX901" fmla="*/ 2048993 w 2647519"/>
                                    <a:gd name="connsiteY901" fmla="*/ 2358390 h 2612594"/>
                                    <a:gd name="connsiteX902" fmla="*/ 1991843 w 2647519"/>
                                    <a:gd name="connsiteY902" fmla="*/ 2392680 h 2612594"/>
                                    <a:gd name="connsiteX903" fmla="*/ 1961363 w 2647519"/>
                                    <a:gd name="connsiteY903" fmla="*/ 2408872 h 2612594"/>
                                    <a:gd name="connsiteX904" fmla="*/ 1931835 w 2647519"/>
                                    <a:gd name="connsiteY904" fmla="*/ 2424112 h 2612594"/>
                                    <a:gd name="connsiteX905" fmla="*/ 1879448 w 2647519"/>
                                    <a:gd name="connsiteY905" fmla="*/ 2451735 h 2612594"/>
                                    <a:gd name="connsiteX906" fmla="*/ 1680375 w 2647519"/>
                                    <a:gd name="connsiteY906" fmla="*/ 2526982 h 2612594"/>
                                    <a:gd name="connsiteX907" fmla="*/ 1387005 w 2647519"/>
                                    <a:gd name="connsiteY907" fmla="*/ 2575560 h 2612594"/>
                                    <a:gd name="connsiteX908" fmla="*/ 1365098 w 2647519"/>
                                    <a:gd name="connsiteY908" fmla="*/ 2575560 h 2612594"/>
                                    <a:gd name="connsiteX909" fmla="*/ 1362240 w 2647519"/>
                                    <a:gd name="connsiteY909" fmla="*/ 2567940 h 2612594"/>
                                    <a:gd name="connsiteX910" fmla="*/ 1339380 w 2647519"/>
                                    <a:gd name="connsiteY910" fmla="*/ 2566987 h 2612594"/>
                                    <a:gd name="connsiteX911" fmla="*/ 1318425 w 2647519"/>
                                    <a:gd name="connsiteY911" fmla="*/ 2575560 h 2612594"/>
                                    <a:gd name="connsiteX912" fmla="*/ 1257465 w 2647519"/>
                                    <a:gd name="connsiteY912" fmla="*/ 2576512 h 2612594"/>
                                    <a:gd name="connsiteX913" fmla="*/ 1212698 w 2647519"/>
                                    <a:gd name="connsiteY913" fmla="*/ 2574607 h 2612594"/>
                                    <a:gd name="connsiteX914" fmla="*/ 1190790 w 2647519"/>
                                    <a:gd name="connsiteY914" fmla="*/ 2572702 h 2612594"/>
                                    <a:gd name="connsiteX915" fmla="*/ 1168883 w 2647519"/>
                                    <a:gd name="connsiteY915" fmla="*/ 2568892 h 2612594"/>
                                    <a:gd name="connsiteX916" fmla="*/ 1182080 w 2647519"/>
                                    <a:gd name="connsiteY916" fmla="*/ 2554816 h 2612594"/>
                                    <a:gd name="connsiteX917" fmla="*/ 1179360 w 2647519"/>
                                    <a:gd name="connsiteY917" fmla="*/ 2555557 h 2612594"/>
                                    <a:gd name="connsiteX918" fmla="*/ 1130192 w 2647519"/>
                                    <a:gd name="connsiteY918" fmla="*/ 2546452 h 2612594"/>
                                    <a:gd name="connsiteX919" fmla="*/ 1127925 w 2647519"/>
                                    <a:gd name="connsiteY919" fmla="*/ 2546985 h 2612594"/>
                                    <a:gd name="connsiteX920" fmla="*/ 1033628 w 2647519"/>
                                    <a:gd name="connsiteY920" fmla="*/ 2529840 h 2612594"/>
                                    <a:gd name="connsiteX921" fmla="*/ 996480 w 2647519"/>
                                    <a:gd name="connsiteY921" fmla="*/ 2522220 h 2612594"/>
                                    <a:gd name="connsiteX922" fmla="*/ 964095 w 2647519"/>
                                    <a:gd name="connsiteY922" fmla="*/ 2516505 h 2612594"/>
                                    <a:gd name="connsiteX923" fmla="*/ 925043 w 2647519"/>
                                    <a:gd name="connsiteY923" fmla="*/ 2498407 h 2612594"/>
                                    <a:gd name="connsiteX924" fmla="*/ 876465 w 2647519"/>
                                    <a:gd name="connsiteY924" fmla="*/ 2480310 h 2612594"/>
                                    <a:gd name="connsiteX925" fmla="*/ 825983 w 2647519"/>
                                    <a:gd name="connsiteY925" fmla="*/ 2460307 h 2612594"/>
                                    <a:gd name="connsiteX926" fmla="*/ 834555 w 2647519"/>
                                    <a:gd name="connsiteY926" fmla="*/ 2453640 h 2612594"/>
                                    <a:gd name="connsiteX927" fmla="*/ 869798 w 2647519"/>
                                    <a:gd name="connsiteY927" fmla="*/ 2460307 h 2612594"/>
                                    <a:gd name="connsiteX928" fmla="*/ 885038 w 2647519"/>
                                    <a:gd name="connsiteY928" fmla="*/ 2473642 h 2612594"/>
                                    <a:gd name="connsiteX929" fmla="*/ 937425 w 2647519"/>
                                    <a:gd name="connsiteY929" fmla="*/ 2488882 h 2612594"/>
                                    <a:gd name="connsiteX930" fmla="*/ 1041248 w 2647519"/>
                                    <a:gd name="connsiteY930" fmla="*/ 2515552 h 2612594"/>
                                    <a:gd name="connsiteX931" fmla="*/ 1066965 w 2647519"/>
                                    <a:gd name="connsiteY931" fmla="*/ 2520315 h 2612594"/>
                                    <a:gd name="connsiteX932" fmla="*/ 1094588 w 2647519"/>
                                    <a:gd name="connsiteY932" fmla="*/ 2525077 h 2612594"/>
                                    <a:gd name="connsiteX933" fmla="*/ 1125068 w 2647519"/>
                                    <a:gd name="connsiteY933" fmla="*/ 2531745 h 2612594"/>
                                    <a:gd name="connsiteX934" fmla="*/ 1158657 w 2647519"/>
                                    <a:gd name="connsiteY934" fmla="*/ 2539008 h 2612594"/>
                                    <a:gd name="connsiteX935" fmla="*/ 1161262 w 2647519"/>
                                    <a:gd name="connsiteY935" fmla="*/ 2538412 h 2612594"/>
                                    <a:gd name="connsiteX936" fmla="*/ 1192695 w 2647519"/>
                                    <a:gd name="connsiteY936" fmla="*/ 2543175 h 2612594"/>
                                    <a:gd name="connsiteX937" fmla="*/ 1193647 w 2647519"/>
                                    <a:gd name="connsiteY937" fmla="*/ 2541270 h 2612594"/>
                                    <a:gd name="connsiteX938" fmla="*/ 1239367 w 2647519"/>
                                    <a:gd name="connsiteY938" fmla="*/ 2543175 h 2612594"/>
                                    <a:gd name="connsiteX939" fmla="*/ 1246987 w 2647519"/>
                                    <a:gd name="connsiteY939" fmla="*/ 2544127 h 2612594"/>
                                    <a:gd name="connsiteX940" fmla="*/ 1317472 w 2647519"/>
                                    <a:gd name="connsiteY940" fmla="*/ 2544127 h 2612594"/>
                                    <a:gd name="connsiteX941" fmla="*/ 1368907 w 2647519"/>
                                    <a:gd name="connsiteY941" fmla="*/ 2546032 h 2612594"/>
                                    <a:gd name="connsiteX942" fmla="*/ 1429867 w 2647519"/>
                                    <a:gd name="connsiteY942" fmla="*/ 2541270 h 2612594"/>
                                    <a:gd name="connsiteX943" fmla="*/ 1437487 w 2647519"/>
                                    <a:gd name="connsiteY943" fmla="*/ 2541270 h 2612594"/>
                                    <a:gd name="connsiteX944" fmla="*/ 1440345 w 2647519"/>
                                    <a:gd name="connsiteY944" fmla="*/ 2548890 h 2612594"/>
                                    <a:gd name="connsiteX945" fmla="*/ 1500352 w 2647519"/>
                                    <a:gd name="connsiteY945" fmla="*/ 2541270 h 2612594"/>
                                    <a:gd name="connsiteX946" fmla="*/ 1540357 w 2647519"/>
                                    <a:gd name="connsiteY946" fmla="*/ 2531745 h 2612594"/>
                                    <a:gd name="connsiteX947" fmla="*/ 1563217 w 2647519"/>
                                    <a:gd name="connsiteY947" fmla="*/ 2527935 h 2612594"/>
                                    <a:gd name="connsiteX948" fmla="*/ 1577505 w 2647519"/>
                                    <a:gd name="connsiteY948" fmla="*/ 2526030 h 2612594"/>
                                    <a:gd name="connsiteX949" fmla="*/ 1608937 w 2647519"/>
                                    <a:gd name="connsiteY949" fmla="*/ 2518410 h 2612594"/>
                                    <a:gd name="connsiteX950" fmla="*/ 1634655 w 2647519"/>
                                    <a:gd name="connsiteY950" fmla="*/ 2512695 h 2612594"/>
                                    <a:gd name="connsiteX951" fmla="*/ 1660372 w 2647519"/>
                                    <a:gd name="connsiteY951" fmla="*/ 2506027 h 2612594"/>
                                    <a:gd name="connsiteX952" fmla="*/ 1707545 w 2647519"/>
                                    <a:gd name="connsiteY952" fmla="*/ 2497863 h 2612594"/>
                                    <a:gd name="connsiteX953" fmla="*/ 1713713 w 2647519"/>
                                    <a:gd name="connsiteY953" fmla="*/ 2495550 h 2612594"/>
                                    <a:gd name="connsiteX954" fmla="*/ 1664183 w 2647519"/>
                                    <a:gd name="connsiteY954" fmla="*/ 2504122 h 2612594"/>
                                    <a:gd name="connsiteX955" fmla="*/ 1638465 w 2647519"/>
                                    <a:gd name="connsiteY955" fmla="*/ 2510790 h 2612594"/>
                                    <a:gd name="connsiteX956" fmla="*/ 1612748 w 2647519"/>
                                    <a:gd name="connsiteY956" fmla="*/ 2516505 h 2612594"/>
                                    <a:gd name="connsiteX957" fmla="*/ 1581315 w 2647519"/>
                                    <a:gd name="connsiteY957" fmla="*/ 2524125 h 2612594"/>
                                    <a:gd name="connsiteX958" fmla="*/ 1567028 w 2647519"/>
                                    <a:gd name="connsiteY958" fmla="*/ 2526030 h 2612594"/>
                                    <a:gd name="connsiteX959" fmla="*/ 1544168 w 2647519"/>
                                    <a:gd name="connsiteY959" fmla="*/ 2529840 h 2612594"/>
                                    <a:gd name="connsiteX960" fmla="*/ 1482255 w 2647519"/>
                                    <a:gd name="connsiteY960" fmla="*/ 2535555 h 2612594"/>
                                    <a:gd name="connsiteX961" fmla="*/ 1440345 w 2647519"/>
                                    <a:gd name="connsiteY961" fmla="*/ 2539365 h 2612594"/>
                                    <a:gd name="connsiteX962" fmla="*/ 1432725 w 2647519"/>
                                    <a:gd name="connsiteY962" fmla="*/ 2539365 h 2612594"/>
                                    <a:gd name="connsiteX963" fmla="*/ 1371765 w 2647519"/>
                                    <a:gd name="connsiteY963" fmla="*/ 2544127 h 2612594"/>
                                    <a:gd name="connsiteX964" fmla="*/ 1320330 w 2647519"/>
                                    <a:gd name="connsiteY964" fmla="*/ 2542222 h 2612594"/>
                                    <a:gd name="connsiteX965" fmla="*/ 1249845 w 2647519"/>
                                    <a:gd name="connsiteY965" fmla="*/ 2542222 h 2612594"/>
                                    <a:gd name="connsiteX966" fmla="*/ 1242225 w 2647519"/>
                                    <a:gd name="connsiteY966" fmla="*/ 2541270 h 2612594"/>
                                    <a:gd name="connsiteX967" fmla="*/ 1212698 w 2647519"/>
                                    <a:gd name="connsiteY967" fmla="*/ 2528887 h 2612594"/>
                                    <a:gd name="connsiteX968" fmla="*/ 1196505 w 2647519"/>
                                    <a:gd name="connsiteY968" fmla="*/ 2539365 h 2612594"/>
                                    <a:gd name="connsiteX969" fmla="*/ 1196464 w 2647519"/>
                                    <a:gd name="connsiteY969" fmla="*/ 2539447 h 2612594"/>
                                    <a:gd name="connsiteX970" fmla="*/ 1209840 w 2647519"/>
                                    <a:gd name="connsiteY970" fmla="*/ 2530792 h 2612594"/>
                                    <a:gd name="connsiteX971" fmla="*/ 1239368 w 2647519"/>
                                    <a:gd name="connsiteY971" fmla="*/ 2543174 h 2612594"/>
                                    <a:gd name="connsiteX972" fmla="*/ 1193648 w 2647519"/>
                                    <a:gd name="connsiteY972" fmla="*/ 2541269 h 2612594"/>
                                    <a:gd name="connsiteX973" fmla="*/ 1194008 w 2647519"/>
                                    <a:gd name="connsiteY973" fmla="*/ 2541036 h 2612594"/>
                                    <a:gd name="connsiteX974" fmla="*/ 1164120 w 2647519"/>
                                    <a:gd name="connsiteY974" fmla="*/ 2536507 h 2612594"/>
                                    <a:gd name="connsiteX975" fmla="*/ 1128878 w 2647519"/>
                                    <a:gd name="connsiteY975" fmla="*/ 2528887 h 2612594"/>
                                    <a:gd name="connsiteX976" fmla="*/ 1098398 w 2647519"/>
                                    <a:gd name="connsiteY976" fmla="*/ 2522220 h 2612594"/>
                                    <a:gd name="connsiteX977" fmla="*/ 1070775 w 2647519"/>
                                    <a:gd name="connsiteY977" fmla="*/ 2517457 h 2612594"/>
                                    <a:gd name="connsiteX978" fmla="*/ 1045058 w 2647519"/>
                                    <a:gd name="connsiteY978" fmla="*/ 2512695 h 2612594"/>
                                    <a:gd name="connsiteX979" fmla="*/ 941235 w 2647519"/>
                                    <a:gd name="connsiteY979" fmla="*/ 2486025 h 2612594"/>
                                    <a:gd name="connsiteX980" fmla="*/ 888848 w 2647519"/>
                                    <a:gd name="connsiteY980" fmla="*/ 2470785 h 2612594"/>
                                    <a:gd name="connsiteX981" fmla="*/ 873608 w 2647519"/>
                                    <a:gd name="connsiteY981" fmla="*/ 2457450 h 2612594"/>
                                    <a:gd name="connsiteX982" fmla="*/ 838365 w 2647519"/>
                                    <a:gd name="connsiteY982" fmla="*/ 2450782 h 2612594"/>
                                    <a:gd name="connsiteX983" fmla="*/ 785978 w 2647519"/>
                                    <a:gd name="connsiteY983" fmla="*/ 2424112 h 2612594"/>
                                    <a:gd name="connsiteX984" fmla="*/ 770738 w 2647519"/>
                                    <a:gd name="connsiteY984" fmla="*/ 2425065 h 2612594"/>
                                    <a:gd name="connsiteX985" fmla="*/ 716445 w 2647519"/>
                                    <a:gd name="connsiteY985" fmla="*/ 2397442 h 2612594"/>
                                    <a:gd name="connsiteX986" fmla="*/ 706920 w 2647519"/>
                                    <a:gd name="connsiteY986" fmla="*/ 2380297 h 2612594"/>
                                    <a:gd name="connsiteX987" fmla="*/ 708825 w 2647519"/>
                                    <a:gd name="connsiteY987" fmla="*/ 2379345 h 2612594"/>
                                    <a:gd name="connsiteX988" fmla="*/ 742163 w 2647519"/>
                                    <a:gd name="connsiteY988" fmla="*/ 2397442 h 2612594"/>
                                    <a:gd name="connsiteX989" fmla="*/ 775500 w 2647519"/>
                                    <a:gd name="connsiteY989" fmla="*/ 2415540 h 2612594"/>
                                    <a:gd name="connsiteX990" fmla="*/ 785025 w 2647519"/>
                                    <a:gd name="connsiteY990" fmla="*/ 2409825 h 2612594"/>
                                    <a:gd name="connsiteX991" fmla="*/ 745973 w 2647519"/>
                                    <a:gd name="connsiteY991" fmla="*/ 2384107 h 2612594"/>
                                    <a:gd name="connsiteX992" fmla="*/ 713588 w 2647519"/>
                                    <a:gd name="connsiteY992" fmla="*/ 2369820 h 2612594"/>
                                    <a:gd name="connsiteX993" fmla="*/ 668820 w 2647519"/>
                                    <a:gd name="connsiteY993" fmla="*/ 2344102 h 2612594"/>
                                    <a:gd name="connsiteX994" fmla="*/ 630720 w 2647519"/>
                                    <a:gd name="connsiteY994" fmla="*/ 2319337 h 2612594"/>
                                    <a:gd name="connsiteX995" fmla="*/ 570713 w 2647519"/>
                                    <a:gd name="connsiteY995" fmla="*/ 2293620 h 2612594"/>
                                    <a:gd name="connsiteX996" fmla="*/ 547853 w 2647519"/>
                                    <a:gd name="connsiteY996" fmla="*/ 2274570 h 2612594"/>
                                    <a:gd name="connsiteX997" fmla="*/ 552615 w 2647519"/>
                                    <a:gd name="connsiteY997" fmla="*/ 2272665 h 2612594"/>
                                    <a:gd name="connsiteX998" fmla="*/ 575475 w 2647519"/>
                                    <a:gd name="connsiteY998" fmla="*/ 2279332 h 2612594"/>
                                    <a:gd name="connsiteX999" fmla="*/ 527850 w 2647519"/>
                                    <a:gd name="connsiteY999" fmla="*/ 2229802 h 2612594"/>
                                    <a:gd name="connsiteX1000" fmla="*/ 501180 w 2647519"/>
                                    <a:gd name="connsiteY1000" fmla="*/ 2207895 h 2612594"/>
                                    <a:gd name="connsiteX1001" fmla="*/ 476415 w 2647519"/>
                                    <a:gd name="connsiteY1001" fmla="*/ 2185987 h 2612594"/>
                                    <a:gd name="connsiteX1002" fmla="*/ 444983 w 2647519"/>
                                    <a:gd name="connsiteY1002" fmla="*/ 2160270 h 2612594"/>
                                    <a:gd name="connsiteX1003" fmla="*/ 399263 w 2647519"/>
                                    <a:gd name="connsiteY1003" fmla="*/ 2109787 h 2612594"/>
                                    <a:gd name="connsiteX1004" fmla="*/ 396126 w 2647519"/>
                                    <a:gd name="connsiteY1004" fmla="*/ 2099983 h 2612594"/>
                                    <a:gd name="connsiteX1005" fmla="*/ 386880 w 2647519"/>
                                    <a:gd name="connsiteY1005" fmla="*/ 2090737 h 2612594"/>
                                    <a:gd name="connsiteX1006" fmla="*/ 355448 w 2647519"/>
                                    <a:gd name="connsiteY1006" fmla="*/ 2056447 h 2612594"/>
                                    <a:gd name="connsiteX1007" fmla="*/ 351638 w 2647519"/>
                                    <a:gd name="connsiteY1007" fmla="*/ 2039302 h 2612594"/>
                                    <a:gd name="connsiteX1008" fmla="*/ 339255 w 2647519"/>
                                    <a:gd name="connsiteY1008" fmla="*/ 2022157 h 2612594"/>
                                    <a:gd name="connsiteX1009" fmla="*/ 337780 w 2647519"/>
                                    <a:gd name="connsiteY1009" fmla="*/ 2019844 h 2612594"/>
                                    <a:gd name="connsiteX1010" fmla="*/ 323062 w 2647519"/>
                                    <a:gd name="connsiteY1010" fmla="*/ 2009774 h 2612594"/>
                                    <a:gd name="connsiteX1011" fmla="*/ 294487 w 2647519"/>
                                    <a:gd name="connsiteY1011" fmla="*/ 1968817 h 2612594"/>
                                    <a:gd name="connsiteX1012" fmla="*/ 278295 w 2647519"/>
                                    <a:gd name="connsiteY1012" fmla="*/ 1930717 h 2612594"/>
                                    <a:gd name="connsiteX1013" fmla="*/ 276390 w 2647519"/>
                                    <a:gd name="connsiteY1013" fmla="*/ 1930717 h 2612594"/>
                                    <a:gd name="connsiteX1014" fmla="*/ 254483 w 2647519"/>
                                    <a:gd name="connsiteY1014" fmla="*/ 1888807 h 2612594"/>
                                    <a:gd name="connsiteX1015" fmla="*/ 233528 w 2647519"/>
                                    <a:gd name="connsiteY1015" fmla="*/ 1846897 h 2612594"/>
                                    <a:gd name="connsiteX1016" fmla="*/ 211620 w 2647519"/>
                                    <a:gd name="connsiteY1016" fmla="*/ 1798320 h 2612594"/>
                                    <a:gd name="connsiteX1017" fmla="*/ 191618 w 2647519"/>
                                    <a:gd name="connsiteY1017" fmla="*/ 1748790 h 2612594"/>
                                    <a:gd name="connsiteX1018" fmla="*/ 211620 w 2647519"/>
                                    <a:gd name="connsiteY1018" fmla="*/ 1782127 h 2612594"/>
                                    <a:gd name="connsiteX1019" fmla="*/ 231623 w 2647519"/>
                                    <a:gd name="connsiteY1019" fmla="*/ 1824037 h 2612594"/>
                                    <a:gd name="connsiteX1020" fmla="*/ 238290 w 2647519"/>
                                    <a:gd name="connsiteY1020" fmla="*/ 1846897 h 2612594"/>
                                    <a:gd name="connsiteX1021" fmla="*/ 241046 w 2647519"/>
                                    <a:gd name="connsiteY1021" fmla="*/ 1850938 h 2612594"/>
                                    <a:gd name="connsiteX1022" fmla="*/ 237654 w 2647519"/>
                                    <a:gd name="connsiteY1022" fmla="*/ 1833303 h 2612594"/>
                                    <a:gd name="connsiteX1023" fmla="*/ 228809 w 2647519"/>
                                    <a:gd name="connsiteY1023" fmla="*/ 1817250 h 2612594"/>
                                    <a:gd name="connsiteX1024" fmla="*/ 214411 w 2647519"/>
                                    <a:gd name="connsiteY1024" fmla="*/ 1784874 h 2612594"/>
                                    <a:gd name="connsiteX1025" fmla="*/ 197332 w 2647519"/>
                                    <a:gd name="connsiteY1025" fmla="*/ 1756409 h 2612594"/>
                                    <a:gd name="connsiteX1026" fmla="*/ 176377 w 2647519"/>
                                    <a:gd name="connsiteY1026" fmla="*/ 1699259 h 2612594"/>
                                    <a:gd name="connsiteX1027" fmla="*/ 158424 w 2647519"/>
                                    <a:gd name="connsiteY1027" fmla="*/ 1640674 h 2612594"/>
                                    <a:gd name="connsiteX1028" fmla="*/ 152529 w 2647519"/>
                                    <a:gd name="connsiteY1028" fmla="*/ 1623596 h 2612594"/>
                                    <a:gd name="connsiteX1029" fmla="*/ 126853 w 2647519"/>
                                    <a:gd name="connsiteY1029" fmla="*/ 1521108 h 2612594"/>
                                    <a:gd name="connsiteX1030" fmla="*/ 115498 w 2647519"/>
                                    <a:gd name="connsiteY1030" fmla="*/ 1446707 h 2612594"/>
                                    <a:gd name="connsiteX1031" fmla="*/ 115417 w 2647519"/>
                                    <a:gd name="connsiteY1031" fmla="*/ 1448752 h 2612594"/>
                                    <a:gd name="connsiteX1032" fmla="*/ 116370 w 2647519"/>
                                    <a:gd name="connsiteY1032" fmla="*/ 1463992 h 2612594"/>
                                    <a:gd name="connsiteX1033" fmla="*/ 121132 w 2647519"/>
                                    <a:gd name="connsiteY1033" fmla="*/ 1499235 h 2612594"/>
                                    <a:gd name="connsiteX1034" fmla="*/ 126847 w 2647519"/>
                                    <a:gd name="connsiteY1034" fmla="*/ 1535430 h 2612594"/>
                                    <a:gd name="connsiteX1035" fmla="*/ 117322 w 2647519"/>
                                    <a:gd name="connsiteY1035" fmla="*/ 1503997 h 2612594"/>
                                    <a:gd name="connsiteX1036" fmla="*/ 110655 w 2647519"/>
                                    <a:gd name="connsiteY1036" fmla="*/ 1463992 h 2612594"/>
                                    <a:gd name="connsiteX1037" fmla="*/ 103035 w 2647519"/>
                                    <a:gd name="connsiteY1037" fmla="*/ 1463992 h 2612594"/>
                                    <a:gd name="connsiteX1038" fmla="*/ 98272 w 2647519"/>
                                    <a:gd name="connsiteY1038" fmla="*/ 1427797 h 2612594"/>
                                    <a:gd name="connsiteX1039" fmla="*/ 91605 w 2647519"/>
                                    <a:gd name="connsiteY1039" fmla="*/ 1404937 h 2612594"/>
                                    <a:gd name="connsiteX1040" fmla="*/ 85890 w 2647519"/>
                                    <a:gd name="connsiteY1040" fmla="*/ 1383030 h 2612594"/>
                                    <a:gd name="connsiteX1041" fmla="*/ 69697 w 2647519"/>
                                    <a:gd name="connsiteY1041" fmla="*/ 1365885 h 2612594"/>
                                    <a:gd name="connsiteX1042" fmla="*/ 64935 w 2647519"/>
                                    <a:gd name="connsiteY1042" fmla="*/ 1365885 h 2612594"/>
                                    <a:gd name="connsiteX1043" fmla="*/ 60172 w 2647519"/>
                                    <a:gd name="connsiteY1043" fmla="*/ 1342072 h 2612594"/>
                                    <a:gd name="connsiteX1044" fmla="*/ 58267 w 2647519"/>
                                    <a:gd name="connsiteY1044" fmla="*/ 1311592 h 2612594"/>
                                    <a:gd name="connsiteX1045" fmla="*/ 62077 w 2647519"/>
                                    <a:gd name="connsiteY1045" fmla="*/ 1268730 h 2612594"/>
                                    <a:gd name="connsiteX1046" fmla="*/ 63982 w 2647519"/>
                                    <a:gd name="connsiteY1046" fmla="*/ 1253490 h 2612594"/>
                                    <a:gd name="connsiteX1047" fmla="*/ 67226 w 2647519"/>
                                    <a:gd name="connsiteY1047" fmla="*/ 1243037 h 2612594"/>
                                    <a:gd name="connsiteX1048" fmla="*/ 65649 w 2647519"/>
                                    <a:gd name="connsiteY1048" fmla="*/ 1219200 h 2612594"/>
                                    <a:gd name="connsiteX1049" fmla="*/ 67792 w 2647519"/>
                                    <a:gd name="connsiteY1049" fmla="*/ 1183957 h 2612594"/>
                                    <a:gd name="connsiteX1050" fmla="*/ 71602 w 2647519"/>
                                    <a:gd name="connsiteY1050" fmla="*/ 1176814 h 2612594"/>
                                    <a:gd name="connsiteX1051" fmla="*/ 71602 w 2647519"/>
                                    <a:gd name="connsiteY1051" fmla="*/ 1172527 h 2612594"/>
                                    <a:gd name="connsiteX1052" fmla="*/ 63982 w 2647519"/>
                                    <a:gd name="connsiteY1052" fmla="*/ 1186815 h 2612594"/>
                                    <a:gd name="connsiteX1053" fmla="*/ 57315 w 2647519"/>
                                    <a:gd name="connsiteY1053" fmla="*/ 1177290 h 2612594"/>
                                    <a:gd name="connsiteX1054" fmla="*/ 44932 w 2647519"/>
                                    <a:gd name="connsiteY1054" fmla="*/ 1160145 h 2612594"/>
                                    <a:gd name="connsiteX1055" fmla="*/ 42670 w 2647519"/>
                                    <a:gd name="connsiteY1055" fmla="*/ 1146572 h 2612594"/>
                                    <a:gd name="connsiteX1056" fmla="*/ 42075 w 2647519"/>
                                    <a:gd name="connsiteY1056" fmla="*/ 1147762 h 2612594"/>
                                    <a:gd name="connsiteX1057" fmla="*/ 38265 w 2647519"/>
                                    <a:gd name="connsiteY1057" fmla="*/ 1185862 h 2612594"/>
                                    <a:gd name="connsiteX1058" fmla="*/ 35407 w 2647519"/>
                                    <a:gd name="connsiteY1058" fmla="*/ 1223962 h 2612594"/>
                                    <a:gd name="connsiteX1059" fmla="*/ 32550 w 2647519"/>
                                    <a:gd name="connsiteY1059" fmla="*/ 1253490 h 2612594"/>
                                    <a:gd name="connsiteX1060" fmla="*/ 32550 w 2647519"/>
                                    <a:gd name="connsiteY1060" fmla="*/ 1314449 h 2612594"/>
                                    <a:gd name="connsiteX1061" fmla="*/ 33502 w 2647519"/>
                                    <a:gd name="connsiteY1061" fmla="*/ 1345882 h 2612594"/>
                                    <a:gd name="connsiteX1062" fmla="*/ 35407 w 2647519"/>
                                    <a:gd name="connsiteY1062" fmla="*/ 1377314 h 2612594"/>
                                    <a:gd name="connsiteX1063" fmla="*/ 26835 w 2647519"/>
                                    <a:gd name="connsiteY1063" fmla="*/ 1406842 h 2612594"/>
                                    <a:gd name="connsiteX1064" fmla="*/ 24930 w 2647519"/>
                                    <a:gd name="connsiteY1064" fmla="*/ 1406842 h 2612594"/>
                                    <a:gd name="connsiteX1065" fmla="*/ 19215 w 2647519"/>
                                    <a:gd name="connsiteY1065" fmla="*/ 1349692 h 2612594"/>
                                    <a:gd name="connsiteX1066" fmla="*/ 19215 w 2647519"/>
                                    <a:gd name="connsiteY1066" fmla="*/ 1290637 h 2612594"/>
                                    <a:gd name="connsiteX1067" fmla="*/ 23977 w 2647519"/>
                                    <a:gd name="connsiteY1067" fmla="*/ 1244917 h 2612594"/>
                                    <a:gd name="connsiteX1068" fmla="*/ 32546 w 2647519"/>
                                    <a:gd name="connsiteY1068" fmla="*/ 1253485 h 2612594"/>
                                    <a:gd name="connsiteX1069" fmla="*/ 24930 w 2647519"/>
                                    <a:gd name="connsiteY1069" fmla="*/ 1243965 h 2612594"/>
                                    <a:gd name="connsiteX1070" fmla="*/ 23025 w 2647519"/>
                                    <a:gd name="connsiteY1070" fmla="*/ 1209675 h 2612594"/>
                                    <a:gd name="connsiteX1071" fmla="*/ 24930 w 2647519"/>
                                    <a:gd name="connsiteY1071" fmla="*/ 1157287 h 2612594"/>
                                    <a:gd name="connsiteX1072" fmla="*/ 25882 w 2647519"/>
                                    <a:gd name="connsiteY1072" fmla="*/ 1143000 h 2612594"/>
                                    <a:gd name="connsiteX1073" fmla="*/ 28740 w 2647519"/>
                                    <a:gd name="connsiteY1073" fmla="*/ 1119187 h 2612594"/>
                                    <a:gd name="connsiteX1074" fmla="*/ 40170 w 2647519"/>
                                    <a:gd name="connsiteY1074" fmla="*/ 1076325 h 2612594"/>
                                    <a:gd name="connsiteX1075" fmla="*/ 45865 w 2647519"/>
                                    <a:gd name="connsiteY1075" fmla="*/ 1047851 h 2612594"/>
                                    <a:gd name="connsiteX1076" fmla="*/ 43980 w 2647519"/>
                                    <a:gd name="connsiteY1076" fmla="*/ 1041082 h 2612594"/>
                                    <a:gd name="connsiteX1077" fmla="*/ 37312 w 2647519"/>
                                    <a:gd name="connsiteY1077" fmla="*/ 1079182 h 2612594"/>
                                    <a:gd name="connsiteX1078" fmla="*/ 25882 w 2647519"/>
                                    <a:gd name="connsiteY1078" fmla="*/ 1122045 h 2612594"/>
                                    <a:gd name="connsiteX1079" fmla="*/ 23025 w 2647519"/>
                                    <a:gd name="connsiteY1079" fmla="*/ 1145857 h 2612594"/>
                                    <a:gd name="connsiteX1080" fmla="*/ 22072 w 2647519"/>
                                    <a:gd name="connsiteY1080" fmla="*/ 1160145 h 2612594"/>
                                    <a:gd name="connsiteX1081" fmla="*/ 20167 w 2647519"/>
                                    <a:gd name="connsiteY1081" fmla="*/ 1212532 h 2612594"/>
                                    <a:gd name="connsiteX1082" fmla="*/ 22072 w 2647519"/>
                                    <a:gd name="connsiteY1082" fmla="*/ 1246822 h 2612594"/>
                                    <a:gd name="connsiteX1083" fmla="*/ 17310 w 2647519"/>
                                    <a:gd name="connsiteY1083" fmla="*/ 1292542 h 2612594"/>
                                    <a:gd name="connsiteX1084" fmla="*/ 17310 w 2647519"/>
                                    <a:gd name="connsiteY1084" fmla="*/ 1351597 h 2612594"/>
                                    <a:gd name="connsiteX1085" fmla="*/ 23025 w 2647519"/>
                                    <a:gd name="connsiteY1085" fmla="*/ 1408747 h 2612594"/>
                                    <a:gd name="connsiteX1086" fmla="*/ 24930 w 2647519"/>
                                    <a:gd name="connsiteY1086" fmla="*/ 1408747 h 2612594"/>
                                    <a:gd name="connsiteX1087" fmla="*/ 37312 w 2647519"/>
                                    <a:gd name="connsiteY1087" fmla="*/ 1463040 h 2612594"/>
                                    <a:gd name="connsiteX1088" fmla="*/ 43980 w 2647519"/>
                                    <a:gd name="connsiteY1088" fmla="*/ 1507807 h 2612594"/>
                                    <a:gd name="connsiteX1089" fmla="*/ 58267 w 2647519"/>
                                    <a:gd name="connsiteY1089" fmla="*/ 1553527 h 2612594"/>
                                    <a:gd name="connsiteX1090" fmla="*/ 80770 w 2647519"/>
                                    <a:gd name="connsiteY1090" fmla="*/ 1651843 h 2612594"/>
                                    <a:gd name="connsiteX1091" fmla="*/ 82734 w 2647519"/>
                                    <a:gd name="connsiteY1091" fmla="*/ 1670685 h 2612594"/>
                                    <a:gd name="connsiteX1092" fmla="*/ 86843 w 2647519"/>
                                    <a:gd name="connsiteY1092" fmla="*/ 1670685 h 2612594"/>
                                    <a:gd name="connsiteX1093" fmla="*/ 107798 w 2647519"/>
                                    <a:gd name="connsiteY1093" fmla="*/ 1721167 h 2612594"/>
                                    <a:gd name="connsiteX1094" fmla="*/ 115418 w 2647519"/>
                                    <a:gd name="connsiteY1094" fmla="*/ 1746885 h 2612594"/>
                                    <a:gd name="connsiteX1095" fmla="*/ 101130 w 2647519"/>
                                    <a:gd name="connsiteY1095" fmla="*/ 1724977 h 2612594"/>
                                    <a:gd name="connsiteX1096" fmla="*/ 85890 w 2647519"/>
                                    <a:gd name="connsiteY1096" fmla="*/ 1690687 h 2612594"/>
                                    <a:gd name="connsiteX1097" fmla="*/ 84938 w 2647519"/>
                                    <a:gd name="connsiteY1097" fmla="*/ 1700212 h 2612594"/>
                                    <a:gd name="connsiteX1098" fmla="*/ 76651 w 2647519"/>
                                    <a:gd name="connsiteY1098" fmla="*/ 1674524 h 2612594"/>
                                    <a:gd name="connsiteX1099" fmla="*/ 70650 w 2647519"/>
                                    <a:gd name="connsiteY1099" fmla="*/ 1675447 h 2612594"/>
                                    <a:gd name="connsiteX1100" fmla="*/ 63982 w 2647519"/>
                                    <a:gd name="connsiteY1100" fmla="*/ 1653540 h 2612594"/>
                                    <a:gd name="connsiteX1101" fmla="*/ 41122 w 2647519"/>
                                    <a:gd name="connsiteY1101" fmla="*/ 1601152 h 2612594"/>
                                    <a:gd name="connsiteX1102" fmla="*/ 26835 w 2647519"/>
                                    <a:gd name="connsiteY1102" fmla="*/ 1554480 h 2612594"/>
                                    <a:gd name="connsiteX1103" fmla="*/ 25882 w 2647519"/>
                                    <a:gd name="connsiteY1103" fmla="*/ 1515427 h 2612594"/>
                                    <a:gd name="connsiteX1104" fmla="*/ 19215 w 2647519"/>
                                    <a:gd name="connsiteY1104" fmla="*/ 1469707 h 2612594"/>
                                    <a:gd name="connsiteX1105" fmla="*/ 14452 w 2647519"/>
                                    <a:gd name="connsiteY1105" fmla="*/ 1423987 h 2612594"/>
                                    <a:gd name="connsiteX1106" fmla="*/ 3975 w 2647519"/>
                                    <a:gd name="connsiteY1106" fmla="*/ 1390650 h 2612594"/>
                                    <a:gd name="connsiteX1107" fmla="*/ 10642 w 2647519"/>
                                    <a:gd name="connsiteY1107" fmla="*/ 1213485 h 2612594"/>
                                    <a:gd name="connsiteX1108" fmla="*/ 17310 w 2647519"/>
                                    <a:gd name="connsiteY1108" fmla="*/ 1167765 h 2612594"/>
                                    <a:gd name="connsiteX1109" fmla="*/ 11595 w 2647519"/>
                                    <a:gd name="connsiteY1109" fmla="*/ 1143000 h 2612594"/>
                                    <a:gd name="connsiteX1110" fmla="*/ 23025 w 2647519"/>
                                    <a:gd name="connsiteY1110" fmla="*/ 1074420 h 2612594"/>
                                    <a:gd name="connsiteX1111" fmla="*/ 25882 w 2647519"/>
                                    <a:gd name="connsiteY1111" fmla="*/ 1058227 h 2612594"/>
                                    <a:gd name="connsiteX1112" fmla="*/ 33502 w 2647519"/>
                                    <a:gd name="connsiteY1112" fmla="*/ 1002982 h 2612594"/>
                                    <a:gd name="connsiteX1113" fmla="*/ 53505 w 2647519"/>
                                    <a:gd name="connsiteY1113" fmla="*/ 962977 h 2612594"/>
                                    <a:gd name="connsiteX1114" fmla="*/ 48742 w 2647519"/>
                                    <a:gd name="connsiteY1114" fmla="*/ 1017270 h 2612594"/>
                                    <a:gd name="connsiteX1115" fmla="*/ 53503 w 2647519"/>
                                    <a:gd name="connsiteY1115" fmla="*/ 1007964 h 2612594"/>
                                    <a:gd name="connsiteX1116" fmla="*/ 56362 w 2647519"/>
                                    <a:gd name="connsiteY1116" fmla="*/ 985718 h 2612594"/>
                                    <a:gd name="connsiteX1117" fmla="*/ 57315 w 2647519"/>
                                    <a:gd name="connsiteY1117" fmla="*/ 961072 h 2612594"/>
                                    <a:gd name="connsiteX1118" fmla="*/ 65887 w 2647519"/>
                                    <a:gd name="connsiteY1118" fmla="*/ 929639 h 2612594"/>
                                    <a:gd name="connsiteX1119" fmla="*/ 79222 w 2647519"/>
                                    <a:gd name="connsiteY1119" fmla="*/ 882014 h 2612594"/>
                                    <a:gd name="connsiteX1120" fmla="*/ 95415 w 2647519"/>
                                    <a:gd name="connsiteY1120" fmla="*/ 833437 h 2612594"/>
                                    <a:gd name="connsiteX1121" fmla="*/ 96628 w 2647519"/>
                                    <a:gd name="connsiteY1121" fmla="*/ 832072 h 2612594"/>
                                    <a:gd name="connsiteX1122" fmla="*/ 103988 w 2647519"/>
                                    <a:gd name="connsiteY1122" fmla="*/ 793432 h 2612594"/>
                                    <a:gd name="connsiteX1123" fmla="*/ 114465 w 2647519"/>
                                    <a:gd name="connsiteY1123" fmla="*/ 765809 h 2612594"/>
                                    <a:gd name="connsiteX1124" fmla="*/ 126848 w 2647519"/>
                                    <a:gd name="connsiteY1124" fmla="*/ 742949 h 2612594"/>
                                    <a:gd name="connsiteX1125" fmla="*/ 151613 w 2647519"/>
                                    <a:gd name="connsiteY1125" fmla="*/ 695324 h 2612594"/>
                                    <a:gd name="connsiteX1126" fmla="*/ 171615 w 2647519"/>
                                    <a:gd name="connsiteY1126" fmla="*/ 652462 h 2612594"/>
                                    <a:gd name="connsiteX1127" fmla="*/ 200190 w 2647519"/>
                                    <a:gd name="connsiteY1127" fmla="*/ 597217 h 2612594"/>
                                    <a:gd name="connsiteX1128" fmla="*/ 221145 w 2647519"/>
                                    <a:gd name="connsiteY1128" fmla="*/ 573404 h 2612594"/>
                                    <a:gd name="connsiteX1129" fmla="*/ 238290 w 2647519"/>
                                    <a:gd name="connsiteY1129" fmla="*/ 540067 h 2612594"/>
                                    <a:gd name="connsiteX1130" fmla="*/ 252578 w 2647519"/>
                                    <a:gd name="connsiteY1130" fmla="*/ 519112 h 2612594"/>
                                    <a:gd name="connsiteX1131" fmla="*/ 267818 w 2647519"/>
                                    <a:gd name="connsiteY1131" fmla="*/ 511492 h 2612594"/>
                                    <a:gd name="connsiteX1132" fmla="*/ 271628 w 2647519"/>
                                    <a:gd name="connsiteY1132" fmla="*/ 505777 h 2612594"/>
                                    <a:gd name="connsiteX1133" fmla="*/ 286868 w 2647519"/>
                                    <a:gd name="connsiteY1133" fmla="*/ 475297 h 2612594"/>
                                    <a:gd name="connsiteX1134" fmla="*/ 316395 w 2647519"/>
                                    <a:gd name="connsiteY1134" fmla="*/ 441007 h 2612594"/>
                                    <a:gd name="connsiteX1135" fmla="*/ 317199 w 2647519"/>
                                    <a:gd name="connsiteY1135" fmla="*/ 455339 h 2612594"/>
                                    <a:gd name="connsiteX1136" fmla="*/ 315045 w 2647519"/>
                                    <a:gd name="connsiteY1136" fmla="*/ 461363 h 2612594"/>
                                    <a:gd name="connsiteX1137" fmla="*/ 345922 w 2647519"/>
                                    <a:gd name="connsiteY1137" fmla="*/ 429577 h 2612594"/>
                                    <a:gd name="connsiteX1138" fmla="*/ 361162 w 2647519"/>
                                    <a:gd name="connsiteY1138" fmla="*/ 409575 h 2612594"/>
                                    <a:gd name="connsiteX1139" fmla="*/ 381165 w 2647519"/>
                                    <a:gd name="connsiteY1139" fmla="*/ 390525 h 2612594"/>
                                    <a:gd name="connsiteX1140" fmla="*/ 382889 w 2647519"/>
                                    <a:gd name="connsiteY1140" fmla="*/ 392440 h 2612594"/>
                                    <a:gd name="connsiteX1141" fmla="*/ 382118 w 2647519"/>
                                    <a:gd name="connsiteY1141" fmla="*/ 391477 h 2612594"/>
                                    <a:gd name="connsiteX1142" fmla="*/ 406883 w 2647519"/>
                                    <a:gd name="connsiteY1142" fmla="*/ 366712 h 2612594"/>
                                    <a:gd name="connsiteX1143" fmla="*/ 431648 w 2647519"/>
                                    <a:gd name="connsiteY1143" fmla="*/ 343852 h 2612594"/>
                                    <a:gd name="connsiteX1144" fmla="*/ 458318 w 2647519"/>
                                    <a:gd name="connsiteY1144" fmla="*/ 315277 h 2612594"/>
                                    <a:gd name="connsiteX1145" fmla="*/ 495465 w 2647519"/>
                                    <a:gd name="connsiteY1145" fmla="*/ 287654 h 2612594"/>
                                    <a:gd name="connsiteX1146" fmla="*/ 535470 w 2647519"/>
                                    <a:gd name="connsiteY1146" fmla="*/ 258127 h 2612594"/>
                                    <a:gd name="connsiteX1147" fmla="*/ 559389 w 2647519"/>
                                    <a:gd name="connsiteY1147" fmla="*/ 241440 h 2612594"/>
                                    <a:gd name="connsiteX1148" fmla="*/ 575475 w 2647519"/>
                                    <a:gd name="connsiteY1148" fmla="*/ 226694 h 2612594"/>
                                    <a:gd name="connsiteX1149" fmla="*/ 604050 w 2647519"/>
                                    <a:gd name="connsiteY1149" fmla="*/ 209549 h 2612594"/>
                                    <a:gd name="connsiteX1150" fmla="*/ 634530 w 2647519"/>
                                    <a:gd name="connsiteY1150" fmla="*/ 193357 h 2612594"/>
                                    <a:gd name="connsiteX1151" fmla="*/ 638565 w 2647519"/>
                                    <a:gd name="connsiteY1151" fmla="*/ 191282 h 2612594"/>
                                    <a:gd name="connsiteX1152" fmla="*/ 648937 w 2647519"/>
                                    <a:gd name="connsiteY1152" fmla="*/ 181094 h 2612594"/>
                                    <a:gd name="connsiteX1153" fmla="*/ 665963 w 2647519"/>
                                    <a:gd name="connsiteY1153" fmla="*/ 168592 h 2612594"/>
                                    <a:gd name="connsiteX1154" fmla="*/ 684656 w 2647519"/>
                                    <a:gd name="connsiteY1154" fmla="*/ 159067 h 2612594"/>
                                    <a:gd name="connsiteX1155" fmla="*/ 697880 w 2647519"/>
                                    <a:gd name="connsiteY1155" fmla="*/ 156023 h 2612594"/>
                                    <a:gd name="connsiteX1156" fmla="*/ 700252 w 2647519"/>
                                    <a:gd name="connsiteY1156" fmla="*/ 154304 h 2612594"/>
                                    <a:gd name="connsiteX1157" fmla="*/ 959332 w 2647519"/>
                                    <a:gd name="connsiteY1157" fmla="*/ 49529 h 2612594"/>
                                    <a:gd name="connsiteX1158" fmla="*/ 968945 w 2647519"/>
                                    <a:gd name="connsiteY1158" fmla="*/ 47439 h 2612594"/>
                                    <a:gd name="connsiteX1159" fmla="*/ 995527 w 2647519"/>
                                    <a:gd name="connsiteY1159" fmla="*/ 38099 h 2612594"/>
                                    <a:gd name="connsiteX1160" fmla="*/ 1013863 w 2647519"/>
                                    <a:gd name="connsiteY1160" fmla="*/ 34408 h 2612594"/>
                                    <a:gd name="connsiteX1161" fmla="*/ 1023424 w 2647519"/>
                                    <a:gd name="connsiteY1161" fmla="*/ 34327 h 2612594"/>
                                    <a:gd name="connsiteX1162" fmla="*/ 1026960 w 2647519"/>
                                    <a:gd name="connsiteY1162" fmla="*/ 33337 h 2612594"/>
                                    <a:gd name="connsiteX1163" fmla="*/ 1244130 w 2647519"/>
                                    <a:gd name="connsiteY1163" fmla="*/ 4762 h 2612594"/>
                                    <a:gd name="connsiteX1164" fmla="*/ 1305804 w 2647519"/>
                                    <a:gd name="connsiteY1164" fmla="*/ 4524 h 2612594"/>
                                    <a:gd name="connsiteX1165" fmla="*/ 1371765 w 2647519"/>
                                    <a:gd name="connsiteY1165" fmla="*/ 5714 h 2612594"/>
                                    <a:gd name="connsiteX1166" fmla="*/ 1372993 w 2647519"/>
                                    <a:gd name="connsiteY1166" fmla="*/ 6635 h 2612594"/>
                                    <a:gd name="connsiteX1167" fmla="*/ 1405103 w 2647519"/>
                                    <a:gd name="connsiteY1167" fmla="*/ 2857 h 2612594"/>
                                    <a:gd name="connsiteX1168" fmla="*/ 1434630 w 2647519"/>
                                    <a:gd name="connsiteY1168" fmla="*/ 7619 h 2612594"/>
                                    <a:gd name="connsiteX1169" fmla="*/ 1464158 w 2647519"/>
                                    <a:gd name="connsiteY1169" fmla="*/ 13334 h 2612594"/>
                                    <a:gd name="connsiteX1170" fmla="*/ 1479392 w 2647519"/>
                                    <a:gd name="connsiteY1170" fmla="*/ 16797 h 2612594"/>
                                    <a:gd name="connsiteX1171" fmla="*/ 1463205 w 2647519"/>
                                    <a:gd name="connsiteY1171" fmla="*/ 12382 h 2612594"/>
                                    <a:gd name="connsiteX1172" fmla="*/ 1433677 w 2647519"/>
                                    <a:gd name="connsiteY1172" fmla="*/ 6667 h 2612594"/>
                                    <a:gd name="connsiteX1173" fmla="*/ 1404150 w 2647519"/>
                                    <a:gd name="connsiteY1173" fmla="*/ 1905 h 2612594"/>
                                    <a:gd name="connsiteX1174" fmla="*/ 1404150 w 2647519"/>
                                    <a:gd name="connsiteY1174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4" y="2520821"/>
                                      </a:moveTo>
                                      <a:lnTo>
                                        <a:pt x="1643880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3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2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6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3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4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6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1" y="2265793"/>
                                      </a:lnTo>
                                      <a:close/>
                                      <a:moveTo>
                                        <a:pt x="2099802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80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61" y="2217358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6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5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5"/>
                                      </a:moveTo>
                                      <a:lnTo>
                                        <a:pt x="477272" y="2155822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4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2" y="2051897"/>
                                      </a:lnTo>
                                      <a:lnTo>
                                        <a:pt x="2291272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1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60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5"/>
                                      </a:lnTo>
                                      <a:lnTo>
                                        <a:pt x="2141046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900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2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0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1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8" y="2365909"/>
                                      </a:lnTo>
                                      <a:lnTo>
                                        <a:pt x="1809483" y="2392922"/>
                                      </a:lnTo>
                                      <a:cubicBezTo>
                                        <a:pt x="1768715" y="2410756"/>
                                        <a:pt x="1726785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10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3" y="1686218"/>
                                      </a:lnTo>
                                      <a:lnTo>
                                        <a:pt x="2513218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1" y="1451152"/>
                                      </a:lnTo>
                                      <a:lnTo>
                                        <a:pt x="2586542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599181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6" y="1369207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7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0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0" y="383325"/>
                                      </a:lnTo>
                                      <a:lnTo>
                                        <a:pt x="456651" y="391477"/>
                                      </a:lnTo>
                                      <a:lnTo>
                                        <a:pt x="454684" y="394338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52" y="590631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4" y="394338"/>
                                      </a:lnTo>
                                      <a:lnTo>
                                        <a:pt x="464430" y="383325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6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50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4" y="364272"/>
                                        <a:pt x="504752" y="361295"/>
                                      </a:cubicBezTo>
                                      <a:lnTo>
                                        <a:pt x="512657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8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8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3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5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7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3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9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1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9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cubicBezTo>
                                        <a:pt x="2525242" y="1820227"/>
                                        <a:pt x="2519527" y="1823085"/>
                                        <a:pt x="2514765" y="1824990"/>
                                      </a:cubicBez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6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6" y="2155031"/>
                                        <a:pt x="2319383" y="2160389"/>
                                      </a:cubicBezTo>
                                      <a:lnTo>
                                        <a:pt x="2303230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5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1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4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60" y="2417870"/>
                                      </a:lnTo>
                                      <a:lnTo>
                                        <a:pt x="1997979" y="2418995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80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6" y="1850938"/>
                                      </a:lnTo>
                                      <a:lnTo>
                                        <a:pt x="237654" y="1833303"/>
                                      </a:lnTo>
                                      <a:lnTo>
                                        <a:pt x="228809" y="1817250"/>
                                      </a:lnTo>
                                      <a:lnTo>
                                        <a:pt x="214411" y="1784874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4" y="1640674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9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6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2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9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5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adFill>
                                  <a:gsLst>
                                    <a:gs pos="0">
                                      <a:schemeClr val="bg1"/>
                                    </a:gs>
                                    <a:gs pos="100000">
                                      <a:schemeClr val="accent2">
                                        <a:alpha val="37000"/>
                                      </a:schemeClr>
                                    </a:gs>
                                  </a:gsLst>
                                  <a:path path="circle">
                                    <a:fillToRect l="100000" b="100000"/>
                                  </a:path>
                                </a:gra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wps:wsp>
                              <wps:cNvPr id="5" name="Forma libre: Forma 18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285750" y="419100"/>
                                  <a:ext cx="3225969" cy="303225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wps:wsp>
                              <wps:cNvPr id="39" name="Forma libre: Forma 10"/>
                              <wps:cNvSpPr/>
                              <wps:spPr>
                                <a:xfrm rot="10800000" flipH="1" flipV="1">
                                  <a:off x="2714625" y="571500"/>
                                  <a:ext cx="549604" cy="542422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4 w 2647519"/>
                                    <a:gd name="connsiteY9" fmla="*/ 2520821 h 2612594"/>
                                    <a:gd name="connsiteX10" fmla="*/ 1643880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3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2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3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4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6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1 w 2647519"/>
                                    <a:gd name="connsiteY143" fmla="*/ 2265793 h 2612594"/>
                                    <a:gd name="connsiteX144" fmla="*/ 2099802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80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61 w 2647519"/>
                                    <a:gd name="connsiteY154" fmla="*/ 2217358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6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5 h 2612594"/>
                                    <a:gd name="connsiteX166" fmla="*/ 477272 w 2647519"/>
                                    <a:gd name="connsiteY166" fmla="*/ 2155822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78787 w 2647519"/>
                                    <a:gd name="connsiteY180" fmla="*/ 2272865 h 2612594"/>
                                    <a:gd name="connsiteX181" fmla="*/ 482130 w 2647519"/>
                                    <a:gd name="connsiteY181" fmla="*/ 2274569 h 2612594"/>
                                    <a:gd name="connsiteX182" fmla="*/ 492608 w 2647519"/>
                                    <a:gd name="connsiteY182" fmla="*/ 2265997 h 2612594"/>
                                    <a:gd name="connsiteX183" fmla="*/ 583095 w 2647519"/>
                                    <a:gd name="connsiteY183" fmla="*/ 2337434 h 2612594"/>
                                    <a:gd name="connsiteX184" fmla="*/ 564998 w 2647519"/>
                                    <a:gd name="connsiteY184" fmla="*/ 2343149 h 2612594"/>
                                    <a:gd name="connsiteX185" fmla="*/ 571665 w 2647519"/>
                                    <a:gd name="connsiteY185" fmla="*/ 2347912 h 2612594"/>
                                    <a:gd name="connsiteX186" fmla="*/ 544995 w 2647519"/>
                                    <a:gd name="connsiteY186" fmla="*/ 2348864 h 2612594"/>
                                    <a:gd name="connsiteX187" fmla="*/ 527850 w 2647519"/>
                                    <a:gd name="connsiteY187" fmla="*/ 2337434 h 2612594"/>
                                    <a:gd name="connsiteX188" fmla="*/ 511658 w 2647519"/>
                                    <a:gd name="connsiteY188" fmla="*/ 2325052 h 2612594"/>
                                    <a:gd name="connsiteX189" fmla="*/ 471653 w 2647519"/>
                                    <a:gd name="connsiteY189" fmla="*/ 2291714 h 2612594"/>
                                    <a:gd name="connsiteX190" fmla="*/ 434505 w 2647519"/>
                                    <a:gd name="connsiteY190" fmla="*/ 2258377 h 2612594"/>
                                    <a:gd name="connsiteX191" fmla="*/ 400215 w 2647519"/>
                                    <a:gd name="connsiteY191" fmla="*/ 2225039 h 2612594"/>
                                    <a:gd name="connsiteX192" fmla="*/ 384023 w 2647519"/>
                                    <a:gd name="connsiteY192" fmla="*/ 2208847 h 2612594"/>
                                    <a:gd name="connsiteX193" fmla="*/ 368783 w 2647519"/>
                                    <a:gd name="connsiteY193" fmla="*/ 2191702 h 2612594"/>
                                    <a:gd name="connsiteX194" fmla="*/ 374498 w 2647519"/>
                                    <a:gd name="connsiteY194" fmla="*/ 2184082 h 2612594"/>
                                    <a:gd name="connsiteX195" fmla="*/ 393548 w 2647519"/>
                                    <a:gd name="connsiteY195" fmla="*/ 2201227 h 2612594"/>
                                    <a:gd name="connsiteX196" fmla="*/ 414503 w 2647519"/>
                                    <a:gd name="connsiteY196" fmla="*/ 2217419 h 2612594"/>
                                    <a:gd name="connsiteX197" fmla="*/ 440220 w 2647519"/>
                                    <a:gd name="connsiteY197" fmla="*/ 2245042 h 2612594"/>
                                    <a:gd name="connsiteX198" fmla="*/ 442406 w 2647519"/>
                                    <a:gd name="connsiteY198" fmla="*/ 2246917 h 2612594"/>
                                    <a:gd name="connsiteX199" fmla="*/ 414503 w 2647519"/>
                                    <a:gd name="connsiteY199" fmla="*/ 2217419 h 2612594"/>
                                    <a:gd name="connsiteX200" fmla="*/ 394500 w 2647519"/>
                                    <a:gd name="connsiteY200" fmla="*/ 2201227 h 2612594"/>
                                    <a:gd name="connsiteX201" fmla="*/ 375450 w 2647519"/>
                                    <a:gd name="connsiteY201" fmla="*/ 2184082 h 2612594"/>
                                    <a:gd name="connsiteX202" fmla="*/ 354495 w 2647519"/>
                                    <a:gd name="connsiteY202" fmla="*/ 2158364 h 2612594"/>
                                    <a:gd name="connsiteX203" fmla="*/ 334493 w 2647519"/>
                                    <a:gd name="connsiteY203" fmla="*/ 2131694 h 2612594"/>
                                    <a:gd name="connsiteX204" fmla="*/ 2432850 w 2647519"/>
                                    <a:gd name="connsiteY204" fmla="*/ 1980247 h 2612594"/>
                                    <a:gd name="connsiteX205" fmla="*/ 2432367 w 2647519"/>
                                    <a:gd name="connsiteY205" fmla="*/ 1980454 h 2612594"/>
                                    <a:gd name="connsiteX206" fmla="*/ 2421964 w 2647519"/>
                                    <a:gd name="connsiteY206" fmla="*/ 2005422 h 2612594"/>
                                    <a:gd name="connsiteX207" fmla="*/ 2422850 w 2647519"/>
                                    <a:gd name="connsiteY207" fmla="*/ 1860918 h 2612594"/>
                                    <a:gd name="connsiteX208" fmla="*/ 2397608 w 2647519"/>
                                    <a:gd name="connsiteY208" fmla="*/ 1897379 h 2612594"/>
                                    <a:gd name="connsiteX209" fmla="*/ 2385225 w 2647519"/>
                                    <a:gd name="connsiteY209" fmla="*/ 1920239 h 2612594"/>
                                    <a:gd name="connsiteX210" fmla="*/ 2372843 w 2647519"/>
                                    <a:gd name="connsiteY210" fmla="*/ 1941194 h 2612594"/>
                                    <a:gd name="connsiteX211" fmla="*/ 2343315 w 2647519"/>
                                    <a:gd name="connsiteY211" fmla="*/ 1980247 h 2612594"/>
                                    <a:gd name="connsiteX212" fmla="*/ 2317598 w 2647519"/>
                                    <a:gd name="connsiteY212" fmla="*/ 2019299 h 2612594"/>
                                    <a:gd name="connsiteX213" fmla="*/ 2294738 w 2647519"/>
                                    <a:gd name="connsiteY213" fmla="*/ 2050732 h 2612594"/>
                                    <a:gd name="connsiteX214" fmla="*/ 2292832 w 2647519"/>
                                    <a:gd name="connsiteY214" fmla="*/ 2051897 h 2612594"/>
                                    <a:gd name="connsiteX215" fmla="*/ 2291272 w 2647519"/>
                                    <a:gd name="connsiteY215" fmla="*/ 2054208 h 2612594"/>
                                    <a:gd name="connsiteX216" fmla="*/ 2293785 w 2647519"/>
                                    <a:gd name="connsiteY216" fmla="*/ 2052637 h 2612594"/>
                                    <a:gd name="connsiteX217" fmla="*/ 2316645 w 2647519"/>
                                    <a:gd name="connsiteY217" fmla="*/ 2021205 h 2612594"/>
                                    <a:gd name="connsiteX218" fmla="*/ 2342363 w 2647519"/>
                                    <a:gd name="connsiteY218" fmla="*/ 1982152 h 2612594"/>
                                    <a:gd name="connsiteX219" fmla="*/ 2371890 w 2647519"/>
                                    <a:gd name="connsiteY219" fmla="*/ 1943100 h 2612594"/>
                                    <a:gd name="connsiteX220" fmla="*/ 2384273 w 2647519"/>
                                    <a:gd name="connsiteY220" fmla="*/ 1922145 h 2612594"/>
                                    <a:gd name="connsiteX221" fmla="*/ 2396655 w 2647519"/>
                                    <a:gd name="connsiteY221" fmla="*/ 1899285 h 2612594"/>
                                    <a:gd name="connsiteX222" fmla="*/ 2422373 w 2647519"/>
                                    <a:gd name="connsiteY222" fmla="*/ 1862137 h 2612594"/>
                                    <a:gd name="connsiteX223" fmla="*/ 2521433 w 2647519"/>
                                    <a:gd name="connsiteY223" fmla="*/ 1847850 h 2612594"/>
                                    <a:gd name="connsiteX224" fmla="*/ 2509050 w 2647519"/>
                                    <a:gd name="connsiteY224" fmla="*/ 1884997 h 2612594"/>
                                    <a:gd name="connsiteX225" fmla="*/ 2487143 w 2647519"/>
                                    <a:gd name="connsiteY225" fmla="*/ 1925002 h 2612594"/>
                                    <a:gd name="connsiteX226" fmla="*/ 2465235 w 2647519"/>
                                    <a:gd name="connsiteY226" fmla="*/ 1965960 h 2612594"/>
                                    <a:gd name="connsiteX227" fmla="*/ 2445233 w 2647519"/>
                                    <a:gd name="connsiteY227" fmla="*/ 1991677 h 2612594"/>
                                    <a:gd name="connsiteX228" fmla="*/ 2458568 w 2647519"/>
                                    <a:gd name="connsiteY228" fmla="*/ 1965007 h 2612594"/>
                                    <a:gd name="connsiteX229" fmla="*/ 2469998 w 2647519"/>
                                    <a:gd name="connsiteY229" fmla="*/ 1938337 h 2612594"/>
                                    <a:gd name="connsiteX230" fmla="*/ 2478570 w 2647519"/>
                                    <a:gd name="connsiteY230" fmla="*/ 1924050 h 2612594"/>
                                    <a:gd name="connsiteX231" fmla="*/ 2490000 w 2647519"/>
                                    <a:gd name="connsiteY231" fmla="*/ 1905000 h 2612594"/>
                                    <a:gd name="connsiteX232" fmla="*/ 2500478 w 2647519"/>
                                    <a:gd name="connsiteY232" fmla="*/ 1885950 h 2612594"/>
                                    <a:gd name="connsiteX233" fmla="*/ 2521433 w 2647519"/>
                                    <a:gd name="connsiteY233" fmla="*/ 1847850 h 2612594"/>
                                    <a:gd name="connsiteX234" fmla="*/ 2459780 w 2647519"/>
                                    <a:gd name="connsiteY234" fmla="*/ 1766202 h 2612594"/>
                                    <a:gd name="connsiteX235" fmla="*/ 2436660 w 2647519"/>
                                    <a:gd name="connsiteY235" fmla="*/ 1806892 h 2612594"/>
                                    <a:gd name="connsiteX236" fmla="*/ 2436235 w 2647519"/>
                                    <a:gd name="connsiteY236" fmla="*/ 1807870 h 2612594"/>
                                    <a:gd name="connsiteX237" fmla="*/ 2459520 w 2647519"/>
                                    <a:gd name="connsiteY237" fmla="*/ 1766887 h 2612594"/>
                                    <a:gd name="connsiteX238" fmla="*/ 2472460 w 2647519"/>
                                    <a:gd name="connsiteY238" fmla="*/ 1674043 h 2612594"/>
                                    <a:gd name="connsiteX239" fmla="*/ 2444672 w 2647519"/>
                                    <a:gd name="connsiteY239" fmla="*/ 1749965 h 2612594"/>
                                    <a:gd name="connsiteX240" fmla="*/ 2386218 w 2647519"/>
                                    <a:gd name="connsiteY240" fmla="*/ 1869449 h 2612594"/>
                                    <a:gd name="connsiteX241" fmla="*/ 2377660 w 2647519"/>
                                    <a:gd name="connsiteY241" fmla="*/ 1882980 h 2612594"/>
                                    <a:gd name="connsiteX242" fmla="*/ 2377605 w 2647519"/>
                                    <a:gd name="connsiteY242" fmla="*/ 1883092 h 2612594"/>
                                    <a:gd name="connsiteX243" fmla="*/ 2357602 w 2647519"/>
                                    <a:gd name="connsiteY243" fmla="*/ 1917382 h 2612594"/>
                                    <a:gd name="connsiteX244" fmla="*/ 2337600 w 2647519"/>
                                    <a:gd name="connsiteY244" fmla="*/ 1954530 h 2612594"/>
                                    <a:gd name="connsiteX245" fmla="*/ 2314740 w 2647519"/>
                                    <a:gd name="connsiteY245" fmla="*/ 1983105 h 2612594"/>
                                    <a:gd name="connsiteX246" fmla="*/ 2295690 w 2647519"/>
                                    <a:gd name="connsiteY246" fmla="*/ 2015490 h 2612594"/>
                                    <a:gd name="connsiteX247" fmla="*/ 2183295 w 2647519"/>
                                    <a:gd name="connsiteY247" fmla="*/ 2142172 h 2612594"/>
                                    <a:gd name="connsiteX248" fmla="*/ 2146147 w 2647519"/>
                                    <a:gd name="connsiteY248" fmla="*/ 2173605 h 2612594"/>
                                    <a:gd name="connsiteX249" fmla="*/ 2142583 w 2647519"/>
                                    <a:gd name="connsiteY249" fmla="*/ 2176315 h 2612594"/>
                                    <a:gd name="connsiteX250" fmla="*/ 2141046 w 2647519"/>
                                    <a:gd name="connsiteY250" fmla="*/ 2177871 h 2612594"/>
                                    <a:gd name="connsiteX251" fmla="*/ 2125512 w 2647519"/>
                                    <a:gd name="connsiteY251" fmla="*/ 2190534 h 2612594"/>
                                    <a:gd name="connsiteX252" fmla="*/ 2112810 w 2647519"/>
                                    <a:gd name="connsiteY252" fmla="*/ 2205037 h 2612594"/>
                                    <a:gd name="connsiteX253" fmla="*/ 2066137 w 2647519"/>
                                    <a:gd name="connsiteY253" fmla="*/ 2240280 h 2612594"/>
                                    <a:gd name="connsiteX254" fmla="*/ 2058824 w 2647519"/>
                                    <a:gd name="connsiteY254" fmla="*/ 2244900 h 2612594"/>
                                    <a:gd name="connsiteX255" fmla="*/ 2038960 w 2647519"/>
                                    <a:gd name="connsiteY255" fmla="*/ 2261093 h 2612594"/>
                                    <a:gd name="connsiteX256" fmla="*/ 2036092 w 2647519"/>
                                    <a:gd name="connsiteY256" fmla="*/ 2262956 h 2612594"/>
                                    <a:gd name="connsiteX257" fmla="*/ 2031847 w 2647519"/>
                                    <a:gd name="connsiteY257" fmla="*/ 2266950 h 2612594"/>
                                    <a:gd name="connsiteX258" fmla="*/ 1994700 w 2647519"/>
                                    <a:gd name="connsiteY258" fmla="*/ 2291715 h 2612594"/>
                                    <a:gd name="connsiteX259" fmla="*/ 1957552 w 2647519"/>
                                    <a:gd name="connsiteY259" fmla="*/ 2314575 h 2612594"/>
                                    <a:gd name="connsiteX260" fmla="*/ 1953300 w 2647519"/>
                                    <a:gd name="connsiteY260" fmla="*/ 2316730 h 2612594"/>
                                    <a:gd name="connsiteX261" fmla="*/ 1928148 w 2647519"/>
                                    <a:gd name="connsiteY261" fmla="*/ 2333067 h 2612594"/>
                                    <a:gd name="connsiteX262" fmla="*/ 1920351 w 2647519"/>
                                    <a:gd name="connsiteY262" fmla="*/ 2337000 h 2612594"/>
                                    <a:gd name="connsiteX263" fmla="*/ 1912785 w 2647519"/>
                                    <a:gd name="connsiteY263" fmla="*/ 2342197 h 2612594"/>
                                    <a:gd name="connsiteX264" fmla="*/ 1887067 w 2647519"/>
                                    <a:gd name="connsiteY264" fmla="*/ 2356485 h 2612594"/>
                                    <a:gd name="connsiteX265" fmla="*/ 1863038 w 2647519"/>
                                    <a:gd name="connsiteY265" fmla="*/ 2365909 h 2612594"/>
                                    <a:gd name="connsiteX266" fmla="*/ 1809483 w 2647519"/>
                                    <a:gd name="connsiteY266" fmla="*/ 2392922 h 2612594"/>
                                    <a:gd name="connsiteX267" fmla="*/ 1683836 w 2647519"/>
                                    <a:gd name="connsiteY267" fmla="*/ 2439784 h 2612594"/>
                                    <a:gd name="connsiteX268" fmla="*/ 1596280 w 2647519"/>
                                    <a:gd name="connsiteY268" fmla="*/ 2462297 h 2612594"/>
                                    <a:gd name="connsiteX269" fmla="*/ 1667040 w 2647519"/>
                                    <a:gd name="connsiteY269" fmla="*/ 2448877 h 2612594"/>
                                    <a:gd name="connsiteX270" fmla="*/ 1680375 w 2647519"/>
                                    <a:gd name="connsiteY270" fmla="*/ 2446019 h 2612594"/>
                                    <a:gd name="connsiteX271" fmla="*/ 1723237 w 2647519"/>
                                    <a:gd name="connsiteY271" fmla="*/ 2430779 h 2612594"/>
                                    <a:gd name="connsiteX272" fmla="*/ 1749907 w 2647519"/>
                                    <a:gd name="connsiteY272" fmla="*/ 2422207 h 2612594"/>
                                    <a:gd name="connsiteX273" fmla="*/ 1792770 w 2647519"/>
                                    <a:gd name="connsiteY273" fmla="*/ 2400299 h 2612594"/>
                                    <a:gd name="connsiteX274" fmla="*/ 1841347 w 2647519"/>
                                    <a:gd name="connsiteY274" fmla="*/ 2383154 h 2612594"/>
                                    <a:gd name="connsiteX275" fmla="*/ 1872470 w 2647519"/>
                                    <a:gd name="connsiteY275" fmla="*/ 2370949 h 2612594"/>
                                    <a:gd name="connsiteX276" fmla="*/ 1886115 w 2647519"/>
                                    <a:gd name="connsiteY276" fmla="*/ 2363152 h 2612594"/>
                                    <a:gd name="connsiteX277" fmla="*/ 1898496 w 2647519"/>
                                    <a:gd name="connsiteY277" fmla="*/ 2359343 h 2612594"/>
                                    <a:gd name="connsiteX278" fmla="*/ 1915642 w 2647519"/>
                                    <a:gd name="connsiteY278" fmla="*/ 2349817 h 2612594"/>
                                    <a:gd name="connsiteX279" fmla="*/ 1920147 w 2647519"/>
                                    <a:gd name="connsiteY279" fmla="*/ 2346686 h 2612594"/>
                                    <a:gd name="connsiteX280" fmla="*/ 1931835 w 2647519"/>
                                    <a:gd name="connsiteY280" fmla="*/ 2335530 h 2612594"/>
                                    <a:gd name="connsiteX281" fmla="*/ 1957552 w 2647519"/>
                                    <a:gd name="connsiteY281" fmla="*/ 2320290 h 2612594"/>
                                    <a:gd name="connsiteX282" fmla="*/ 1986810 w 2647519"/>
                                    <a:gd name="connsiteY282" fmla="*/ 2305948 h 2612594"/>
                                    <a:gd name="connsiteX283" fmla="*/ 1997557 w 2647519"/>
                                    <a:gd name="connsiteY283" fmla="*/ 2299334 h 2612594"/>
                                    <a:gd name="connsiteX284" fmla="*/ 2034705 w 2647519"/>
                                    <a:gd name="connsiteY284" fmla="*/ 2274569 h 2612594"/>
                                    <a:gd name="connsiteX285" fmla="*/ 2050897 w 2647519"/>
                                    <a:gd name="connsiteY285" fmla="*/ 2259329 h 2612594"/>
                                    <a:gd name="connsiteX286" fmla="*/ 2068995 w 2647519"/>
                                    <a:gd name="connsiteY286" fmla="*/ 2247899 h 2612594"/>
                                    <a:gd name="connsiteX287" fmla="*/ 2115667 w 2647519"/>
                                    <a:gd name="connsiteY287" fmla="*/ 2212657 h 2612594"/>
                                    <a:gd name="connsiteX288" fmla="*/ 2149005 w 2647519"/>
                                    <a:gd name="connsiteY288" fmla="*/ 2181224 h 2612594"/>
                                    <a:gd name="connsiteX289" fmla="*/ 2186152 w 2647519"/>
                                    <a:gd name="connsiteY289" fmla="*/ 2149792 h 2612594"/>
                                    <a:gd name="connsiteX290" fmla="*/ 2298547 w 2647519"/>
                                    <a:gd name="connsiteY290" fmla="*/ 2023109 h 2612594"/>
                                    <a:gd name="connsiteX291" fmla="*/ 2314015 w 2647519"/>
                                    <a:gd name="connsiteY291" fmla="*/ 1996814 h 2612594"/>
                                    <a:gd name="connsiteX292" fmla="*/ 2314740 w 2647519"/>
                                    <a:gd name="connsiteY292" fmla="*/ 1994534 h 2612594"/>
                                    <a:gd name="connsiteX293" fmla="*/ 2339505 w 2647519"/>
                                    <a:gd name="connsiteY293" fmla="*/ 1956434 h 2612594"/>
                                    <a:gd name="connsiteX294" fmla="*/ 2347125 w 2647519"/>
                                    <a:gd name="connsiteY294" fmla="*/ 1945004 h 2612594"/>
                                    <a:gd name="connsiteX295" fmla="*/ 2357257 w 2647519"/>
                                    <a:gd name="connsiteY295" fmla="*/ 1930951 h 2612594"/>
                                    <a:gd name="connsiteX296" fmla="*/ 2360460 w 2647519"/>
                                    <a:gd name="connsiteY296" fmla="*/ 1925002 h 2612594"/>
                                    <a:gd name="connsiteX297" fmla="*/ 2380462 w 2647519"/>
                                    <a:gd name="connsiteY297" fmla="*/ 1890712 h 2612594"/>
                                    <a:gd name="connsiteX298" fmla="*/ 2419515 w 2647519"/>
                                    <a:gd name="connsiteY298" fmla="*/ 1809749 h 2612594"/>
                                    <a:gd name="connsiteX299" fmla="*/ 2457615 w 2647519"/>
                                    <a:gd name="connsiteY299" fmla="*/ 1723072 h 2612594"/>
                                    <a:gd name="connsiteX300" fmla="*/ 2468807 w 2647519"/>
                                    <a:gd name="connsiteY300" fmla="*/ 1687829 h 2612594"/>
                                    <a:gd name="connsiteX301" fmla="*/ 2576677 w 2647519"/>
                                    <a:gd name="connsiteY301" fmla="*/ 1589722 h 2612594"/>
                                    <a:gd name="connsiteX302" fmla="*/ 2573820 w 2647519"/>
                                    <a:gd name="connsiteY302" fmla="*/ 1591627 h 2612594"/>
                                    <a:gd name="connsiteX303" fmla="*/ 2573820 w 2647519"/>
                                    <a:gd name="connsiteY303" fmla="*/ 1591627 h 2612594"/>
                                    <a:gd name="connsiteX304" fmla="*/ 2585674 w 2647519"/>
                                    <a:gd name="connsiteY304" fmla="*/ 1533271 h 2612594"/>
                                    <a:gd name="connsiteX305" fmla="*/ 2585332 w 2647519"/>
                                    <a:gd name="connsiteY305" fmla="*/ 1534956 h 2612594"/>
                                    <a:gd name="connsiteX306" fmla="*/ 2588107 w 2647519"/>
                                    <a:gd name="connsiteY306" fmla="*/ 1538287 h 2612594"/>
                                    <a:gd name="connsiteX307" fmla="*/ 2596680 w 2647519"/>
                                    <a:gd name="connsiteY307" fmla="*/ 1547812 h 2612594"/>
                                    <a:gd name="connsiteX308" fmla="*/ 2602395 w 2647519"/>
                                    <a:gd name="connsiteY308" fmla="*/ 1544002 h 2612594"/>
                                    <a:gd name="connsiteX309" fmla="*/ 2602539 w 2647519"/>
                                    <a:gd name="connsiteY309" fmla="*/ 1543271 h 2612594"/>
                                    <a:gd name="connsiteX310" fmla="*/ 2598585 w 2647519"/>
                                    <a:gd name="connsiteY310" fmla="*/ 1545907 h 2612594"/>
                                    <a:gd name="connsiteX311" fmla="*/ 2589060 w 2647519"/>
                                    <a:gd name="connsiteY311" fmla="*/ 1537334 h 2612594"/>
                                    <a:gd name="connsiteX312" fmla="*/ 2577184 w 2647519"/>
                                    <a:gd name="connsiteY312" fmla="*/ 1425070 h 2612594"/>
                                    <a:gd name="connsiteX313" fmla="*/ 2576519 w 2647519"/>
                                    <a:gd name="connsiteY313" fmla="*/ 1425107 h 2612594"/>
                                    <a:gd name="connsiteX314" fmla="*/ 2575314 w 2647519"/>
                                    <a:gd name="connsiteY314" fmla="*/ 1425174 h 2612594"/>
                                    <a:gd name="connsiteX315" fmla="*/ 2575725 w 2647519"/>
                                    <a:gd name="connsiteY315" fmla="*/ 1429702 h 2612594"/>
                                    <a:gd name="connsiteX316" fmla="*/ 2574773 w 2647519"/>
                                    <a:gd name="connsiteY316" fmla="*/ 1453515 h 2612594"/>
                                    <a:gd name="connsiteX317" fmla="*/ 2570963 w 2647519"/>
                                    <a:gd name="connsiteY317" fmla="*/ 1467802 h 2612594"/>
                                    <a:gd name="connsiteX318" fmla="*/ 2548103 w 2647519"/>
                                    <a:gd name="connsiteY318" fmla="*/ 1503997 h 2612594"/>
                                    <a:gd name="connsiteX319" fmla="*/ 2542388 w 2647519"/>
                                    <a:gd name="connsiteY319" fmla="*/ 1535430 h 2612594"/>
                                    <a:gd name="connsiteX320" fmla="*/ 2536673 w 2647519"/>
                                    <a:gd name="connsiteY320" fmla="*/ 1545907 h 2612594"/>
                                    <a:gd name="connsiteX321" fmla="*/ 2527148 w 2647519"/>
                                    <a:gd name="connsiteY321" fmla="*/ 1591627 h 2612594"/>
                                    <a:gd name="connsiteX322" fmla="*/ 2516670 w 2647519"/>
                                    <a:gd name="connsiteY322" fmla="*/ 1627822 h 2612594"/>
                                    <a:gd name="connsiteX323" fmla="*/ 2505240 w 2647519"/>
                                    <a:gd name="connsiteY323" fmla="*/ 1663065 h 2612594"/>
                                    <a:gd name="connsiteX324" fmla="*/ 2498573 w 2647519"/>
                                    <a:gd name="connsiteY324" fmla="*/ 1690687 h 2612594"/>
                                    <a:gd name="connsiteX325" fmla="*/ 2490953 w 2647519"/>
                                    <a:gd name="connsiteY325" fmla="*/ 1719262 h 2612594"/>
                                    <a:gd name="connsiteX326" fmla="*/ 2497030 w 2647519"/>
                                    <a:gd name="connsiteY326" fmla="*/ 1709810 h 2612594"/>
                                    <a:gd name="connsiteX327" fmla="*/ 2502383 w 2647519"/>
                                    <a:gd name="connsiteY327" fmla="*/ 1689734 h 2612594"/>
                                    <a:gd name="connsiteX328" fmla="*/ 2507145 w 2647519"/>
                                    <a:gd name="connsiteY328" fmla="*/ 1661159 h 2612594"/>
                                    <a:gd name="connsiteX329" fmla="*/ 2518575 w 2647519"/>
                                    <a:gd name="connsiteY329" fmla="*/ 1625917 h 2612594"/>
                                    <a:gd name="connsiteX330" fmla="*/ 2529053 w 2647519"/>
                                    <a:gd name="connsiteY330" fmla="*/ 1589722 h 2612594"/>
                                    <a:gd name="connsiteX331" fmla="*/ 2538578 w 2647519"/>
                                    <a:gd name="connsiteY331" fmla="*/ 1544002 h 2612594"/>
                                    <a:gd name="connsiteX332" fmla="*/ 2544293 w 2647519"/>
                                    <a:gd name="connsiteY332" fmla="*/ 1533524 h 2612594"/>
                                    <a:gd name="connsiteX333" fmla="*/ 2550008 w 2647519"/>
                                    <a:gd name="connsiteY333" fmla="*/ 1502092 h 2612594"/>
                                    <a:gd name="connsiteX334" fmla="*/ 2572868 w 2647519"/>
                                    <a:gd name="connsiteY334" fmla="*/ 1465897 h 2612594"/>
                                    <a:gd name="connsiteX335" fmla="*/ 2557628 w 2647519"/>
                                    <a:gd name="connsiteY335" fmla="*/ 1539239 h 2612594"/>
                                    <a:gd name="connsiteX336" fmla="*/ 2546198 w 2647519"/>
                                    <a:gd name="connsiteY336" fmla="*/ 1600199 h 2612594"/>
                                    <a:gd name="connsiteX337" fmla="*/ 2520480 w 2647519"/>
                                    <a:gd name="connsiteY337" fmla="*/ 1678304 h 2612594"/>
                                    <a:gd name="connsiteX338" fmla="*/ 2515393 w 2647519"/>
                                    <a:gd name="connsiteY338" fmla="*/ 1686218 h 2612594"/>
                                    <a:gd name="connsiteX339" fmla="*/ 2513218 w 2647519"/>
                                    <a:gd name="connsiteY339" fmla="*/ 1698069 h 2612594"/>
                                    <a:gd name="connsiteX340" fmla="*/ 2506193 w 2647519"/>
                                    <a:gd name="connsiteY340" fmla="*/ 1718310 h 2612594"/>
                                    <a:gd name="connsiteX341" fmla="*/ 2479523 w 2647519"/>
                                    <a:gd name="connsiteY341" fmla="*/ 1776412 h 2612594"/>
                                    <a:gd name="connsiteX342" fmla="*/ 2467140 w 2647519"/>
                                    <a:gd name="connsiteY342" fmla="*/ 1806892 h 2612594"/>
                                    <a:gd name="connsiteX343" fmla="*/ 2459520 w 2647519"/>
                                    <a:gd name="connsiteY343" fmla="*/ 1823085 h 2612594"/>
                                    <a:gd name="connsiteX344" fmla="*/ 2449995 w 2647519"/>
                                    <a:gd name="connsiteY344" fmla="*/ 1840230 h 2612594"/>
                                    <a:gd name="connsiteX345" fmla="*/ 2424278 w 2647519"/>
                                    <a:gd name="connsiteY345" fmla="*/ 1885950 h 2612594"/>
                                    <a:gd name="connsiteX346" fmla="*/ 2396655 w 2647519"/>
                                    <a:gd name="connsiteY346" fmla="*/ 1930717 h 2612594"/>
                                    <a:gd name="connsiteX347" fmla="*/ 2361413 w 2647519"/>
                                    <a:gd name="connsiteY347" fmla="*/ 1990725 h 2612594"/>
                                    <a:gd name="connsiteX348" fmla="*/ 2322360 w 2647519"/>
                                    <a:gd name="connsiteY348" fmla="*/ 2049780 h 2612594"/>
                                    <a:gd name="connsiteX349" fmla="*/ 2296643 w 2647519"/>
                                    <a:gd name="connsiteY349" fmla="*/ 2083117 h 2612594"/>
                                    <a:gd name="connsiteX350" fmla="*/ 2269020 w 2647519"/>
                                    <a:gd name="connsiteY350" fmla="*/ 2115502 h 2612594"/>
                                    <a:gd name="connsiteX351" fmla="*/ 2259495 w 2647519"/>
                                    <a:gd name="connsiteY351" fmla="*/ 2128837 h 2612594"/>
                                    <a:gd name="connsiteX352" fmla="*/ 2249018 w 2647519"/>
                                    <a:gd name="connsiteY352" fmla="*/ 2142172 h 2612594"/>
                                    <a:gd name="connsiteX353" fmla="*/ 2232825 w 2647519"/>
                                    <a:gd name="connsiteY353" fmla="*/ 2155507 h 2612594"/>
                                    <a:gd name="connsiteX354" fmla="*/ 2206342 w 2647519"/>
                                    <a:gd name="connsiteY354" fmla="*/ 2184829 h 2612594"/>
                                    <a:gd name="connsiteX355" fmla="*/ 2207107 w 2647519"/>
                                    <a:gd name="connsiteY355" fmla="*/ 2187892 h 2612594"/>
                                    <a:gd name="connsiteX356" fmla="*/ 2179485 w 2647519"/>
                                    <a:gd name="connsiteY356" fmla="*/ 2216467 h 2612594"/>
                                    <a:gd name="connsiteX357" fmla="*/ 2149957 w 2647519"/>
                                    <a:gd name="connsiteY357" fmla="*/ 2237422 h 2612594"/>
                                    <a:gd name="connsiteX358" fmla="*/ 2126145 w 2647519"/>
                                    <a:gd name="connsiteY358" fmla="*/ 2256472 h 2612594"/>
                                    <a:gd name="connsiteX359" fmla="*/ 2103587 w 2647519"/>
                                    <a:gd name="connsiteY359" fmla="*/ 2272957 h 2612594"/>
                                    <a:gd name="connsiteX360" fmla="*/ 2107095 w 2647519"/>
                                    <a:gd name="connsiteY360" fmla="*/ 2272665 h 2612594"/>
                                    <a:gd name="connsiteX361" fmla="*/ 2131860 w 2647519"/>
                                    <a:gd name="connsiteY361" fmla="*/ 2254567 h 2612594"/>
                                    <a:gd name="connsiteX362" fmla="*/ 2155673 w 2647519"/>
                                    <a:gd name="connsiteY362" fmla="*/ 2235517 h 2612594"/>
                                    <a:gd name="connsiteX363" fmla="*/ 2185200 w 2647519"/>
                                    <a:gd name="connsiteY363" fmla="*/ 2214562 h 2612594"/>
                                    <a:gd name="connsiteX364" fmla="*/ 2212823 w 2647519"/>
                                    <a:gd name="connsiteY364" fmla="*/ 2185987 h 2612594"/>
                                    <a:gd name="connsiteX365" fmla="*/ 2211870 w 2647519"/>
                                    <a:gd name="connsiteY365" fmla="*/ 2182177 h 2612594"/>
                                    <a:gd name="connsiteX366" fmla="*/ 2238540 w 2647519"/>
                                    <a:gd name="connsiteY366" fmla="*/ 2152650 h 2612594"/>
                                    <a:gd name="connsiteX367" fmla="*/ 2254733 w 2647519"/>
                                    <a:gd name="connsiteY367" fmla="*/ 2139315 h 2612594"/>
                                    <a:gd name="connsiteX368" fmla="*/ 2265210 w 2647519"/>
                                    <a:gd name="connsiteY368" fmla="*/ 2125980 h 2612594"/>
                                    <a:gd name="connsiteX369" fmla="*/ 2274735 w 2647519"/>
                                    <a:gd name="connsiteY369" fmla="*/ 2112645 h 2612594"/>
                                    <a:gd name="connsiteX370" fmla="*/ 2302358 w 2647519"/>
                                    <a:gd name="connsiteY370" fmla="*/ 2080260 h 2612594"/>
                                    <a:gd name="connsiteX371" fmla="*/ 2328075 w 2647519"/>
                                    <a:gd name="connsiteY371" fmla="*/ 2046922 h 2612594"/>
                                    <a:gd name="connsiteX372" fmla="*/ 2367128 w 2647519"/>
                                    <a:gd name="connsiteY372" fmla="*/ 1987867 h 2612594"/>
                                    <a:gd name="connsiteX373" fmla="*/ 2402370 w 2647519"/>
                                    <a:gd name="connsiteY373" fmla="*/ 1927860 h 2612594"/>
                                    <a:gd name="connsiteX374" fmla="*/ 2429993 w 2647519"/>
                                    <a:gd name="connsiteY374" fmla="*/ 1883092 h 2612594"/>
                                    <a:gd name="connsiteX375" fmla="*/ 2455710 w 2647519"/>
                                    <a:gd name="connsiteY375" fmla="*/ 1837372 h 2612594"/>
                                    <a:gd name="connsiteX376" fmla="*/ 2465235 w 2647519"/>
                                    <a:gd name="connsiteY376" fmla="*/ 1820227 h 2612594"/>
                                    <a:gd name="connsiteX377" fmla="*/ 2472855 w 2647519"/>
                                    <a:gd name="connsiteY377" fmla="*/ 1804035 h 2612594"/>
                                    <a:gd name="connsiteX378" fmla="*/ 2485238 w 2647519"/>
                                    <a:gd name="connsiteY378" fmla="*/ 1773555 h 2612594"/>
                                    <a:gd name="connsiteX379" fmla="*/ 2511908 w 2647519"/>
                                    <a:gd name="connsiteY379" fmla="*/ 1715452 h 2612594"/>
                                    <a:gd name="connsiteX380" fmla="*/ 2522385 w 2647519"/>
                                    <a:gd name="connsiteY380" fmla="*/ 1676400 h 2612594"/>
                                    <a:gd name="connsiteX381" fmla="*/ 2548103 w 2647519"/>
                                    <a:gd name="connsiteY381" fmla="*/ 1598295 h 2612594"/>
                                    <a:gd name="connsiteX382" fmla="*/ 2559533 w 2647519"/>
                                    <a:gd name="connsiteY382" fmla="*/ 1537335 h 2612594"/>
                                    <a:gd name="connsiteX383" fmla="*/ 2574773 w 2647519"/>
                                    <a:gd name="connsiteY383" fmla="*/ 1463992 h 2612594"/>
                                    <a:gd name="connsiteX384" fmla="*/ 2578209 w 2647519"/>
                                    <a:gd name="connsiteY384" fmla="*/ 1451109 h 2612594"/>
                                    <a:gd name="connsiteX385" fmla="*/ 2575725 w 2647519"/>
                                    <a:gd name="connsiteY385" fmla="*/ 1450657 h 2612594"/>
                                    <a:gd name="connsiteX386" fmla="*/ 2576677 w 2647519"/>
                                    <a:gd name="connsiteY386" fmla="*/ 1426845 h 2612594"/>
                                    <a:gd name="connsiteX387" fmla="*/ 2597632 w 2647519"/>
                                    <a:gd name="connsiteY387" fmla="*/ 1404937 h 2612594"/>
                                    <a:gd name="connsiteX388" fmla="*/ 2586541 w 2647519"/>
                                    <a:gd name="connsiteY388" fmla="*/ 1451152 h 2612594"/>
                                    <a:gd name="connsiteX389" fmla="*/ 2586542 w 2647519"/>
                                    <a:gd name="connsiteY389" fmla="*/ 1451152 h 2612594"/>
                                    <a:gd name="connsiteX390" fmla="*/ 2597633 w 2647519"/>
                                    <a:gd name="connsiteY390" fmla="*/ 1404938 h 2612594"/>
                                    <a:gd name="connsiteX391" fmla="*/ 2606205 w 2647519"/>
                                    <a:gd name="connsiteY391" fmla="*/ 1395412 h 2612594"/>
                                    <a:gd name="connsiteX392" fmla="*/ 2600490 w 2647519"/>
                                    <a:gd name="connsiteY392" fmla="*/ 1407795 h 2612594"/>
                                    <a:gd name="connsiteX393" fmla="*/ 2599181 w 2647519"/>
                                    <a:gd name="connsiteY393" fmla="*/ 1433750 h 2612594"/>
                                    <a:gd name="connsiteX394" fmla="*/ 2598585 w 2647519"/>
                                    <a:gd name="connsiteY394" fmla="*/ 1458277 h 2612594"/>
                                    <a:gd name="connsiteX395" fmla="*/ 2589060 w 2647519"/>
                                    <a:gd name="connsiteY395" fmla="*/ 1487586 h 2612594"/>
                                    <a:gd name="connsiteX396" fmla="*/ 2589060 w 2647519"/>
                                    <a:gd name="connsiteY396" fmla="*/ 1490934 h 2612594"/>
                                    <a:gd name="connsiteX397" fmla="*/ 2600490 w 2647519"/>
                                    <a:gd name="connsiteY397" fmla="*/ 1458277 h 2612594"/>
                                    <a:gd name="connsiteX398" fmla="*/ 2602395 w 2647519"/>
                                    <a:gd name="connsiteY398" fmla="*/ 1407794 h 2612594"/>
                                    <a:gd name="connsiteX399" fmla="*/ 2606836 w 2647519"/>
                                    <a:gd name="connsiteY399" fmla="*/ 1398173 h 2612594"/>
                                    <a:gd name="connsiteX400" fmla="*/ 2565247 w 2647519"/>
                                    <a:gd name="connsiteY400" fmla="*/ 1354454 h 2612594"/>
                                    <a:gd name="connsiteX401" fmla="*/ 2559006 w 2647519"/>
                                    <a:gd name="connsiteY401" fmla="*/ 1369207 h 2612594"/>
                                    <a:gd name="connsiteX402" fmla="*/ 2556675 w 2647519"/>
                                    <a:gd name="connsiteY402" fmla="*/ 1390650 h 2612594"/>
                                    <a:gd name="connsiteX403" fmla="*/ 2553670 w 2647519"/>
                                    <a:gd name="connsiteY403" fmla="*/ 1380633 h 2612594"/>
                                    <a:gd name="connsiteX404" fmla="*/ 2552571 w 2647519"/>
                                    <a:gd name="connsiteY404" fmla="*/ 1382047 h 2612594"/>
                                    <a:gd name="connsiteX405" fmla="*/ 2555723 w 2647519"/>
                                    <a:gd name="connsiteY405" fmla="*/ 1392555 h 2612594"/>
                                    <a:gd name="connsiteX406" fmla="*/ 2553818 w 2647519"/>
                                    <a:gd name="connsiteY406" fmla="*/ 1407795 h 2612594"/>
                                    <a:gd name="connsiteX407" fmla="*/ 2557628 w 2647519"/>
                                    <a:gd name="connsiteY407" fmla="*/ 1420177 h 2612594"/>
                                    <a:gd name="connsiteX408" fmla="*/ 2560581 w 2647519"/>
                                    <a:gd name="connsiteY408" fmla="*/ 1420013 h 2612594"/>
                                    <a:gd name="connsiteX409" fmla="*/ 2558580 w 2647519"/>
                                    <a:gd name="connsiteY409" fmla="*/ 1413509 h 2612594"/>
                                    <a:gd name="connsiteX410" fmla="*/ 2560485 w 2647519"/>
                                    <a:gd name="connsiteY410" fmla="*/ 1398269 h 2612594"/>
                                    <a:gd name="connsiteX411" fmla="*/ 2565247 w 2647519"/>
                                    <a:gd name="connsiteY411" fmla="*/ 1354454 h 2612594"/>
                                    <a:gd name="connsiteX412" fmla="*/ 2645258 w 2647519"/>
                                    <a:gd name="connsiteY412" fmla="*/ 1328737 h 2612594"/>
                                    <a:gd name="connsiteX413" fmla="*/ 2647163 w 2647519"/>
                                    <a:gd name="connsiteY413" fmla="*/ 1329689 h 2612594"/>
                                    <a:gd name="connsiteX414" fmla="*/ 2646210 w 2647519"/>
                                    <a:gd name="connsiteY414" fmla="*/ 1369694 h 2612594"/>
                                    <a:gd name="connsiteX415" fmla="*/ 2647163 w 2647519"/>
                                    <a:gd name="connsiteY415" fmla="*/ 1397317 h 2612594"/>
                                    <a:gd name="connsiteX416" fmla="*/ 2644305 w 2647519"/>
                                    <a:gd name="connsiteY416" fmla="*/ 1447799 h 2612594"/>
                                    <a:gd name="connsiteX417" fmla="*/ 2641448 w 2647519"/>
                                    <a:gd name="connsiteY417" fmla="*/ 1476374 h 2612594"/>
                                    <a:gd name="connsiteX418" fmla="*/ 2632875 w 2647519"/>
                                    <a:gd name="connsiteY418" fmla="*/ 1518284 h 2612594"/>
                                    <a:gd name="connsiteX419" fmla="*/ 2630018 w 2647519"/>
                                    <a:gd name="connsiteY419" fmla="*/ 1553527 h 2612594"/>
                                    <a:gd name="connsiteX420" fmla="*/ 2615730 w 2647519"/>
                                    <a:gd name="connsiteY420" fmla="*/ 1618297 h 2612594"/>
                                    <a:gd name="connsiteX421" fmla="*/ 2602395 w 2647519"/>
                                    <a:gd name="connsiteY421" fmla="*/ 1674494 h 2612594"/>
                                    <a:gd name="connsiteX422" fmla="*/ 2578583 w 2647519"/>
                                    <a:gd name="connsiteY422" fmla="*/ 1684972 h 2612594"/>
                                    <a:gd name="connsiteX423" fmla="*/ 2580488 w 2647519"/>
                                    <a:gd name="connsiteY423" fmla="*/ 1679257 h 2612594"/>
                                    <a:gd name="connsiteX424" fmla="*/ 2584298 w 2647519"/>
                                    <a:gd name="connsiteY424" fmla="*/ 1639252 h 2612594"/>
                                    <a:gd name="connsiteX425" fmla="*/ 2598585 w 2647519"/>
                                    <a:gd name="connsiteY425" fmla="*/ 1597342 h 2612594"/>
                                    <a:gd name="connsiteX426" fmla="*/ 2610015 w 2647519"/>
                                    <a:gd name="connsiteY426" fmla="*/ 1590675 h 2612594"/>
                                    <a:gd name="connsiteX427" fmla="*/ 2610015 w 2647519"/>
                                    <a:gd name="connsiteY427" fmla="*/ 1590674 h 2612594"/>
                                    <a:gd name="connsiteX428" fmla="*/ 2622398 w 2647519"/>
                                    <a:gd name="connsiteY428" fmla="*/ 1518284 h 2612594"/>
                                    <a:gd name="connsiteX429" fmla="*/ 2629065 w 2647519"/>
                                    <a:gd name="connsiteY429" fmla="*/ 1483994 h 2612594"/>
                                    <a:gd name="connsiteX430" fmla="*/ 2634780 w 2647519"/>
                                    <a:gd name="connsiteY430" fmla="*/ 1448752 h 2612594"/>
                                    <a:gd name="connsiteX431" fmla="*/ 2639543 w 2647519"/>
                                    <a:gd name="connsiteY431" fmla="*/ 1415414 h 2612594"/>
                                    <a:gd name="connsiteX432" fmla="*/ 2641448 w 2647519"/>
                                    <a:gd name="connsiteY432" fmla="*/ 1383982 h 2612594"/>
                                    <a:gd name="connsiteX433" fmla="*/ 2642400 w 2647519"/>
                                    <a:gd name="connsiteY433" fmla="*/ 1357312 h 2612594"/>
                                    <a:gd name="connsiteX434" fmla="*/ 2644305 w 2647519"/>
                                    <a:gd name="connsiteY434" fmla="*/ 1343024 h 2612594"/>
                                    <a:gd name="connsiteX435" fmla="*/ 2645258 w 2647519"/>
                                    <a:gd name="connsiteY435" fmla="*/ 1328737 h 2612594"/>
                                    <a:gd name="connsiteX436" fmla="*/ 134151 w 2647519"/>
                                    <a:gd name="connsiteY436" fmla="*/ 887095 h 2612594"/>
                                    <a:gd name="connsiteX437" fmla="*/ 134625 w 2647519"/>
                                    <a:gd name="connsiteY437" fmla="*/ 887332 h 2612594"/>
                                    <a:gd name="connsiteX438" fmla="*/ 134670 w 2647519"/>
                                    <a:gd name="connsiteY438" fmla="*/ 887199 h 2612594"/>
                                    <a:gd name="connsiteX439" fmla="*/ 191618 w 2647519"/>
                                    <a:gd name="connsiteY439" fmla="*/ 750570 h 2612594"/>
                                    <a:gd name="connsiteX440" fmla="*/ 170663 w 2647519"/>
                                    <a:gd name="connsiteY440" fmla="*/ 789622 h 2612594"/>
                                    <a:gd name="connsiteX441" fmla="*/ 153518 w 2647519"/>
                                    <a:gd name="connsiteY441" fmla="*/ 803910 h 2612594"/>
                                    <a:gd name="connsiteX442" fmla="*/ 153477 w 2647519"/>
                                    <a:gd name="connsiteY442" fmla="*/ 804822 h 2612594"/>
                                    <a:gd name="connsiteX443" fmla="*/ 151819 w 2647519"/>
                                    <a:gd name="connsiteY443" fmla="*/ 841286 h 2612594"/>
                                    <a:gd name="connsiteX444" fmla="*/ 151867 w 2647519"/>
                                    <a:gd name="connsiteY444" fmla="*/ 841199 h 2612594"/>
                                    <a:gd name="connsiteX445" fmla="*/ 153518 w 2647519"/>
                                    <a:gd name="connsiteY445" fmla="*/ 804862 h 2612594"/>
                                    <a:gd name="connsiteX446" fmla="*/ 170663 w 2647519"/>
                                    <a:gd name="connsiteY446" fmla="*/ 790574 h 2612594"/>
                                    <a:gd name="connsiteX447" fmla="*/ 191618 w 2647519"/>
                                    <a:gd name="connsiteY447" fmla="*/ 751522 h 2612594"/>
                                    <a:gd name="connsiteX448" fmla="*/ 192332 w 2647519"/>
                                    <a:gd name="connsiteY448" fmla="*/ 751998 h 2612594"/>
                                    <a:gd name="connsiteX449" fmla="*/ 192689 w 2647519"/>
                                    <a:gd name="connsiteY449" fmla="*/ 751284 h 2612594"/>
                                    <a:gd name="connsiteX450" fmla="*/ 203047 w 2647519"/>
                                    <a:gd name="connsiteY450" fmla="*/ 667702 h 2612594"/>
                                    <a:gd name="connsiteX451" fmla="*/ 189712 w 2647519"/>
                                    <a:gd name="connsiteY451" fmla="*/ 677227 h 2612594"/>
                                    <a:gd name="connsiteX452" fmla="*/ 169710 w 2647519"/>
                                    <a:gd name="connsiteY452" fmla="*/ 719137 h 2612594"/>
                                    <a:gd name="connsiteX453" fmla="*/ 174286 w 2647519"/>
                                    <a:gd name="connsiteY453" fmla="*/ 722798 h 2612594"/>
                                    <a:gd name="connsiteX454" fmla="*/ 174435 w 2647519"/>
                                    <a:gd name="connsiteY454" fmla="*/ 722155 h 2612594"/>
                                    <a:gd name="connsiteX455" fmla="*/ 170663 w 2647519"/>
                                    <a:gd name="connsiteY455" fmla="*/ 719137 h 2612594"/>
                                    <a:gd name="connsiteX456" fmla="*/ 190665 w 2647519"/>
                                    <a:gd name="connsiteY456" fmla="*/ 677227 h 2612594"/>
                                    <a:gd name="connsiteX457" fmla="*/ 202473 w 2647519"/>
                                    <a:gd name="connsiteY457" fmla="*/ 668793 h 2612594"/>
                                    <a:gd name="connsiteX458" fmla="*/ 276390 w 2647519"/>
                                    <a:gd name="connsiteY458" fmla="*/ 613410 h 2612594"/>
                                    <a:gd name="connsiteX459" fmla="*/ 275187 w 2647519"/>
                                    <a:gd name="connsiteY459" fmla="*/ 614373 h 2612594"/>
                                    <a:gd name="connsiteX460" fmla="*/ 270080 w 2647519"/>
                                    <a:gd name="connsiteY460" fmla="*/ 634008 h 2612594"/>
                                    <a:gd name="connsiteX461" fmla="*/ 266865 w 2647519"/>
                                    <a:gd name="connsiteY461" fmla="*/ 643890 h 2612594"/>
                                    <a:gd name="connsiteX462" fmla="*/ 179235 w 2647519"/>
                                    <a:gd name="connsiteY462" fmla="*/ 803910 h 2612594"/>
                                    <a:gd name="connsiteX463" fmla="*/ 166852 w 2647519"/>
                                    <a:gd name="connsiteY463" fmla="*/ 842962 h 2612594"/>
                                    <a:gd name="connsiteX464" fmla="*/ 155422 w 2647519"/>
                                    <a:gd name="connsiteY464" fmla="*/ 882967 h 2612594"/>
                                    <a:gd name="connsiteX465" fmla="*/ 130657 w 2647519"/>
                                    <a:gd name="connsiteY465" fmla="*/ 966787 h 2612594"/>
                                    <a:gd name="connsiteX466" fmla="*/ 114465 w 2647519"/>
                                    <a:gd name="connsiteY466" fmla="*/ 1023937 h 2612594"/>
                                    <a:gd name="connsiteX467" fmla="*/ 106845 w 2647519"/>
                                    <a:gd name="connsiteY467" fmla="*/ 1066800 h 2612594"/>
                                    <a:gd name="connsiteX468" fmla="*/ 103035 w 2647519"/>
                                    <a:gd name="connsiteY468" fmla="*/ 1088707 h 2612594"/>
                                    <a:gd name="connsiteX469" fmla="*/ 100177 w 2647519"/>
                                    <a:gd name="connsiteY469" fmla="*/ 1110615 h 2612594"/>
                                    <a:gd name="connsiteX470" fmla="*/ 91605 w 2647519"/>
                                    <a:gd name="connsiteY470" fmla="*/ 1169670 h 2612594"/>
                                    <a:gd name="connsiteX471" fmla="*/ 88747 w 2647519"/>
                                    <a:gd name="connsiteY471" fmla="*/ 1205865 h 2612594"/>
                                    <a:gd name="connsiteX472" fmla="*/ 93510 w 2647519"/>
                                    <a:gd name="connsiteY472" fmla="*/ 1243965 h 2612594"/>
                                    <a:gd name="connsiteX473" fmla="*/ 95742 w 2647519"/>
                                    <a:gd name="connsiteY473" fmla="*/ 1223205 h 2612594"/>
                                    <a:gd name="connsiteX474" fmla="*/ 95415 w 2647519"/>
                                    <a:gd name="connsiteY474" fmla="*/ 1216342 h 2612594"/>
                                    <a:gd name="connsiteX475" fmla="*/ 99225 w 2647519"/>
                                    <a:gd name="connsiteY475" fmla="*/ 1176337 h 2612594"/>
                                    <a:gd name="connsiteX476" fmla="*/ 107797 w 2647519"/>
                                    <a:gd name="connsiteY476" fmla="*/ 1117282 h 2612594"/>
                                    <a:gd name="connsiteX477" fmla="*/ 114596 w 2647519"/>
                                    <a:gd name="connsiteY477" fmla="*/ 1109123 h 2612594"/>
                                    <a:gd name="connsiteX478" fmla="*/ 124469 w 2647519"/>
                                    <a:gd name="connsiteY478" fmla="*/ 1043051 h 2612594"/>
                                    <a:gd name="connsiteX479" fmla="*/ 123990 w 2647519"/>
                                    <a:gd name="connsiteY479" fmla="*/ 1031557 h 2612594"/>
                                    <a:gd name="connsiteX480" fmla="*/ 133400 w 2647519"/>
                                    <a:gd name="connsiteY480" fmla="*/ 1004580 h 2612594"/>
                                    <a:gd name="connsiteX481" fmla="*/ 138999 w 2647519"/>
                                    <a:gd name="connsiteY481" fmla="*/ 981931 h 2612594"/>
                                    <a:gd name="connsiteX482" fmla="*/ 137325 w 2647519"/>
                                    <a:gd name="connsiteY482" fmla="*/ 985837 h 2612594"/>
                                    <a:gd name="connsiteX483" fmla="*/ 131610 w 2647519"/>
                                    <a:gd name="connsiteY483" fmla="*/ 983932 h 2612594"/>
                                    <a:gd name="connsiteX484" fmla="*/ 117322 w 2647519"/>
                                    <a:gd name="connsiteY484" fmla="*/ 1024890 h 2612594"/>
                                    <a:gd name="connsiteX485" fmla="*/ 118275 w 2647519"/>
                                    <a:gd name="connsiteY485" fmla="*/ 1047750 h 2612594"/>
                                    <a:gd name="connsiteX486" fmla="*/ 111607 w 2647519"/>
                                    <a:gd name="connsiteY486" fmla="*/ 1091565 h 2612594"/>
                                    <a:gd name="connsiteX487" fmla="*/ 110655 w 2647519"/>
                                    <a:gd name="connsiteY487" fmla="*/ 1099185 h 2612594"/>
                                    <a:gd name="connsiteX488" fmla="*/ 101130 w 2647519"/>
                                    <a:gd name="connsiteY488" fmla="*/ 1110615 h 2612594"/>
                                    <a:gd name="connsiteX489" fmla="*/ 103987 w 2647519"/>
                                    <a:gd name="connsiteY489" fmla="*/ 1088707 h 2612594"/>
                                    <a:gd name="connsiteX490" fmla="*/ 107797 w 2647519"/>
                                    <a:gd name="connsiteY490" fmla="*/ 1066800 h 2612594"/>
                                    <a:gd name="connsiteX491" fmla="*/ 115417 w 2647519"/>
                                    <a:gd name="connsiteY491" fmla="*/ 1023937 h 2612594"/>
                                    <a:gd name="connsiteX492" fmla="*/ 131610 w 2647519"/>
                                    <a:gd name="connsiteY492" fmla="*/ 966787 h 2612594"/>
                                    <a:gd name="connsiteX493" fmla="*/ 156375 w 2647519"/>
                                    <a:gd name="connsiteY493" fmla="*/ 882967 h 2612594"/>
                                    <a:gd name="connsiteX494" fmla="*/ 167805 w 2647519"/>
                                    <a:gd name="connsiteY494" fmla="*/ 842962 h 2612594"/>
                                    <a:gd name="connsiteX495" fmla="*/ 180187 w 2647519"/>
                                    <a:gd name="connsiteY495" fmla="*/ 803910 h 2612594"/>
                                    <a:gd name="connsiteX496" fmla="*/ 267817 w 2647519"/>
                                    <a:gd name="connsiteY496" fmla="*/ 643890 h 2612594"/>
                                    <a:gd name="connsiteX497" fmla="*/ 276390 w 2647519"/>
                                    <a:gd name="connsiteY497" fmla="*/ 613410 h 2612594"/>
                                    <a:gd name="connsiteX498" fmla="*/ 293536 w 2647519"/>
                                    <a:gd name="connsiteY498" fmla="*/ 518160 h 2612594"/>
                                    <a:gd name="connsiteX499" fmla="*/ 293535 w 2647519"/>
                                    <a:gd name="connsiteY499" fmla="*/ 518160 h 2612594"/>
                                    <a:gd name="connsiteX500" fmla="*/ 298297 w 2647519"/>
                                    <a:gd name="connsiteY500" fmla="*/ 521970 h 2612594"/>
                                    <a:gd name="connsiteX501" fmla="*/ 298297 w 2647519"/>
                                    <a:gd name="connsiteY501" fmla="*/ 521969 h 2612594"/>
                                    <a:gd name="connsiteX502" fmla="*/ 465169 w 2647519"/>
                                    <a:gd name="connsiteY502" fmla="*/ 382550 h 2612594"/>
                                    <a:gd name="connsiteX503" fmla="*/ 464986 w 2647519"/>
                                    <a:gd name="connsiteY503" fmla="*/ 382696 h 2612594"/>
                                    <a:gd name="connsiteX504" fmla="*/ 464430 w 2647519"/>
                                    <a:gd name="connsiteY504" fmla="*/ 383325 h 2612594"/>
                                    <a:gd name="connsiteX505" fmla="*/ 456651 w 2647519"/>
                                    <a:gd name="connsiteY505" fmla="*/ 391477 h 2612594"/>
                                    <a:gd name="connsiteX506" fmla="*/ 454684 w 2647519"/>
                                    <a:gd name="connsiteY506" fmla="*/ 394338 h 2612594"/>
                                    <a:gd name="connsiteX507" fmla="*/ 453399 w 2647519"/>
                                    <a:gd name="connsiteY507" fmla="*/ 395790 h 2612594"/>
                                    <a:gd name="connsiteX508" fmla="*/ 447840 w 2647519"/>
                                    <a:gd name="connsiteY508" fmla="*/ 403860 h 2612594"/>
                                    <a:gd name="connsiteX509" fmla="*/ 389738 w 2647519"/>
                                    <a:gd name="connsiteY509" fmla="*/ 472440 h 2612594"/>
                                    <a:gd name="connsiteX510" fmla="*/ 373545 w 2647519"/>
                                    <a:gd name="connsiteY510" fmla="*/ 491490 h 2612594"/>
                                    <a:gd name="connsiteX511" fmla="*/ 357353 w 2647519"/>
                                    <a:gd name="connsiteY511" fmla="*/ 511492 h 2612594"/>
                                    <a:gd name="connsiteX512" fmla="*/ 285752 w 2647519"/>
                                    <a:gd name="connsiteY512" fmla="*/ 590631 h 2612594"/>
                                    <a:gd name="connsiteX513" fmla="*/ 358305 w 2647519"/>
                                    <a:gd name="connsiteY513" fmla="*/ 510540 h 2612594"/>
                                    <a:gd name="connsiteX514" fmla="*/ 374497 w 2647519"/>
                                    <a:gd name="connsiteY514" fmla="*/ 490537 h 2612594"/>
                                    <a:gd name="connsiteX515" fmla="*/ 390690 w 2647519"/>
                                    <a:gd name="connsiteY515" fmla="*/ 471487 h 2612594"/>
                                    <a:gd name="connsiteX516" fmla="*/ 448792 w 2647519"/>
                                    <a:gd name="connsiteY516" fmla="*/ 402907 h 2612594"/>
                                    <a:gd name="connsiteX517" fmla="*/ 454684 w 2647519"/>
                                    <a:gd name="connsiteY517" fmla="*/ 394338 h 2612594"/>
                                    <a:gd name="connsiteX518" fmla="*/ 464430 w 2647519"/>
                                    <a:gd name="connsiteY518" fmla="*/ 383325 h 2612594"/>
                                    <a:gd name="connsiteX519" fmla="*/ 489348 w 2647519"/>
                                    <a:gd name="connsiteY519" fmla="*/ 316869 h 2612594"/>
                                    <a:gd name="connsiteX520" fmla="*/ 481127 w 2647519"/>
                                    <a:gd name="connsiteY520" fmla="*/ 319733 h 2612594"/>
                                    <a:gd name="connsiteX521" fmla="*/ 475013 w 2647519"/>
                                    <a:gd name="connsiteY521" fmla="*/ 322003 h 2612594"/>
                                    <a:gd name="connsiteX522" fmla="*/ 473558 w 2647519"/>
                                    <a:gd name="connsiteY522" fmla="*/ 323849 h 2612594"/>
                                    <a:gd name="connsiteX523" fmla="*/ 463080 w 2647519"/>
                                    <a:gd name="connsiteY523" fmla="*/ 333374 h 2612594"/>
                                    <a:gd name="connsiteX524" fmla="*/ 436410 w 2647519"/>
                                    <a:gd name="connsiteY524" fmla="*/ 350519 h 2612594"/>
                                    <a:gd name="connsiteX525" fmla="*/ 418313 w 2647519"/>
                                    <a:gd name="connsiteY525" fmla="*/ 370522 h 2612594"/>
                                    <a:gd name="connsiteX526" fmla="*/ 401168 w 2647519"/>
                                    <a:gd name="connsiteY526" fmla="*/ 390524 h 2612594"/>
                                    <a:gd name="connsiteX527" fmla="*/ 389738 w 2647519"/>
                                    <a:gd name="connsiteY527" fmla="*/ 401002 h 2612594"/>
                                    <a:gd name="connsiteX528" fmla="*/ 389350 w 2647519"/>
                                    <a:gd name="connsiteY528" fmla="*/ 400516 h 2612594"/>
                                    <a:gd name="connsiteX529" fmla="*/ 378546 w 2647519"/>
                                    <a:gd name="connsiteY529" fmla="*/ 413504 h 2612594"/>
                                    <a:gd name="connsiteX530" fmla="*/ 360210 w 2647519"/>
                                    <a:gd name="connsiteY530" fmla="*/ 436245 h 2612594"/>
                                    <a:gd name="connsiteX531" fmla="*/ 330683 w 2647519"/>
                                    <a:gd name="connsiteY531" fmla="*/ 468630 h 2612594"/>
                                    <a:gd name="connsiteX532" fmla="*/ 335445 w 2647519"/>
                                    <a:gd name="connsiteY532" fmla="*/ 474344 h 2612594"/>
                                    <a:gd name="connsiteX533" fmla="*/ 335536 w 2647519"/>
                                    <a:gd name="connsiteY533" fmla="*/ 474264 h 2612594"/>
                                    <a:gd name="connsiteX534" fmla="*/ 331635 w 2647519"/>
                                    <a:gd name="connsiteY534" fmla="*/ 469582 h 2612594"/>
                                    <a:gd name="connsiteX535" fmla="*/ 361162 w 2647519"/>
                                    <a:gd name="connsiteY535" fmla="*/ 437197 h 2612594"/>
                                    <a:gd name="connsiteX536" fmla="*/ 390690 w 2647519"/>
                                    <a:gd name="connsiteY536" fmla="*/ 401002 h 2612594"/>
                                    <a:gd name="connsiteX537" fmla="*/ 402120 w 2647519"/>
                                    <a:gd name="connsiteY537" fmla="*/ 390525 h 2612594"/>
                                    <a:gd name="connsiteX538" fmla="*/ 419265 w 2647519"/>
                                    <a:gd name="connsiteY538" fmla="*/ 370522 h 2612594"/>
                                    <a:gd name="connsiteX539" fmla="*/ 437362 w 2647519"/>
                                    <a:gd name="connsiteY539" fmla="*/ 350520 h 2612594"/>
                                    <a:gd name="connsiteX540" fmla="*/ 464032 w 2647519"/>
                                    <a:gd name="connsiteY540" fmla="*/ 333375 h 2612594"/>
                                    <a:gd name="connsiteX541" fmla="*/ 474510 w 2647519"/>
                                    <a:gd name="connsiteY541" fmla="*/ 323850 h 2612594"/>
                                    <a:gd name="connsiteX542" fmla="*/ 485940 w 2647519"/>
                                    <a:gd name="connsiteY542" fmla="*/ 319564 h 2612594"/>
                                    <a:gd name="connsiteX543" fmla="*/ 489548 w 2647519"/>
                                    <a:gd name="connsiteY543" fmla="*/ 318444 h 2612594"/>
                                    <a:gd name="connsiteX544" fmla="*/ 1868970 w 2647519"/>
                                    <a:gd name="connsiteY544" fmla="*/ 144780 h 2612594"/>
                                    <a:gd name="connsiteX545" fmla="*/ 1917547 w 2647519"/>
                                    <a:gd name="connsiteY545" fmla="*/ 166687 h 2612594"/>
                                    <a:gd name="connsiteX546" fmla="*/ 1938502 w 2647519"/>
                                    <a:gd name="connsiteY546" fmla="*/ 183832 h 2612594"/>
                                    <a:gd name="connsiteX547" fmla="*/ 1891830 w 2647519"/>
                                    <a:gd name="connsiteY547" fmla="*/ 160972 h 2612594"/>
                                    <a:gd name="connsiteX548" fmla="*/ 1868970 w 2647519"/>
                                    <a:gd name="connsiteY548" fmla="*/ 144780 h 2612594"/>
                                    <a:gd name="connsiteX549" fmla="*/ 1710855 w 2647519"/>
                                    <a:gd name="connsiteY549" fmla="*/ 75247 h 2612594"/>
                                    <a:gd name="connsiteX550" fmla="*/ 1748955 w 2647519"/>
                                    <a:gd name="connsiteY550" fmla="*/ 83819 h 2612594"/>
                                    <a:gd name="connsiteX551" fmla="*/ 1802295 w 2647519"/>
                                    <a:gd name="connsiteY551" fmla="*/ 110489 h 2612594"/>
                                    <a:gd name="connsiteX552" fmla="*/ 1710855 w 2647519"/>
                                    <a:gd name="connsiteY552" fmla="*/ 75247 h 2612594"/>
                                    <a:gd name="connsiteX553" fmla="*/ 1137451 w 2647519"/>
                                    <a:gd name="connsiteY553" fmla="*/ 68937 h 2612594"/>
                                    <a:gd name="connsiteX554" fmla="*/ 1117448 w 2647519"/>
                                    <a:gd name="connsiteY554" fmla="*/ 71437 h 2612594"/>
                                    <a:gd name="connsiteX555" fmla="*/ 1074585 w 2647519"/>
                                    <a:gd name="connsiteY555" fmla="*/ 77152 h 2612594"/>
                                    <a:gd name="connsiteX556" fmla="*/ 1032675 w 2647519"/>
                                    <a:gd name="connsiteY556" fmla="*/ 86677 h 2612594"/>
                                    <a:gd name="connsiteX557" fmla="*/ 1014578 w 2647519"/>
                                    <a:gd name="connsiteY557" fmla="*/ 92392 h 2612594"/>
                                    <a:gd name="connsiteX558" fmla="*/ 993623 w 2647519"/>
                                    <a:gd name="connsiteY558" fmla="*/ 98107 h 2612594"/>
                                    <a:gd name="connsiteX559" fmla="*/ 947769 w 2647519"/>
                                    <a:gd name="connsiteY559" fmla="*/ 107115 h 2612594"/>
                                    <a:gd name="connsiteX560" fmla="*/ 939330 w 2647519"/>
                                    <a:gd name="connsiteY560" fmla="*/ 110490 h 2612594"/>
                                    <a:gd name="connsiteX561" fmla="*/ 881228 w 2647519"/>
                                    <a:gd name="connsiteY561" fmla="*/ 130492 h 2612594"/>
                                    <a:gd name="connsiteX562" fmla="*/ 824078 w 2647519"/>
                                    <a:gd name="connsiteY562" fmla="*/ 153352 h 2612594"/>
                                    <a:gd name="connsiteX563" fmla="*/ 784073 w 2647519"/>
                                    <a:gd name="connsiteY563" fmla="*/ 171450 h 2612594"/>
                                    <a:gd name="connsiteX564" fmla="*/ 757403 w 2647519"/>
                                    <a:gd name="connsiteY564" fmla="*/ 181927 h 2612594"/>
                                    <a:gd name="connsiteX565" fmla="*/ 691680 w 2647519"/>
                                    <a:gd name="connsiteY565" fmla="*/ 212407 h 2612594"/>
                                    <a:gd name="connsiteX566" fmla="*/ 660248 w 2647519"/>
                                    <a:gd name="connsiteY566" fmla="*/ 232410 h 2612594"/>
                                    <a:gd name="connsiteX567" fmla="*/ 629768 w 2647519"/>
                                    <a:gd name="connsiteY567" fmla="*/ 252412 h 2612594"/>
                                    <a:gd name="connsiteX568" fmla="*/ 581190 w 2647519"/>
                                    <a:gd name="connsiteY568" fmla="*/ 288607 h 2612594"/>
                                    <a:gd name="connsiteX569" fmla="*/ 535470 w 2647519"/>
                                    <a:gd name="connsiteY569" fmla="*/ 324802 h 2612594"/>
                                    <a:gd name="connsiteX570" fmla="*/ 491713 w 2647519"/>
                                    <a:gd name="connsiteY570" fmla="*/ 362974 h 2612594"/>
                                    <a:gd name="connsiteX571" fmla="*/ 495465 w 2647519"/>
                                    <a:gd name="connsiteY571" fmla="*/ 367665 h 2612594"/>
                                    <a:gd name="connsiteX572" fmla="*/ 504752 w 2647519"/>
                                    <a:gd name="connsiteY572" fmla="*/ 361295 h 2612594"/>
                                    <a:gd name="connsiteX573" fmla="*/ 512657 w 2647519"/>
                                    <a:gd name="connsiteY573" fmla="*/ 355403 h 2612594"/>
                                    <a:gd name="connsiteX574" fmla="*/ 541185 w 2647519"/>
                                    <a:gd name="connsiteY574" fmla="*/ 330517 h 2612594"/>
                                    <a:gd name="connsiteX575" fmla="*/ 586905 w 2647519"/>
                                    <a:gd name="connsiteY575" fmla="*/ 294322 h 2612594"/>
                                    <a:gd name="connsiteX576" fmla="*/ 635482 w 2647519"/>
                                    <a:gd name="connsiteY576" fmla="*/ 258127 h 2612594"/>
                                    <a:gd name="connsiteX577" fmla="*/ 665962 w 2647519"/>
                                    <a:gd name="connsiteY577" fmla="*/ 238124 h 2612594"/>
                                    <a:gd name="connsiteX578" fmla="*/ 697395 w 2647519"/>
                                    <a:gd name="connsiteY578" fmla="*/ 218122 h 2612594"/>
                                    <a:gd name="connsiteX579" fmla="*/ 763117 w 2647519"/>
                                    <a:gd name="connsiteY579" fmla="*/ 187642 h 2612594"/>
                                    <a:gd name="connsiteX580" fmla="*/ 788835 w 2647519"/>
                                    <a:gd name="connsiteY580" fmla="*/ 174307 h 2612594"/>
                                    <a:gd name="connsiteX581" fmla="*/ 828840 w 2647519"/>
                                    <a:gd name="connsiteY581" fmla="*/ 156209 h 2612594"/>
                                    <a:gd name="connsiteX582" fmla="*/ 885990 w 2647519"/>
                                    <a:gd name="connsiteY582" fmla="*/ 133349 h 2612594"/>
                                    <a:gd name="connsiteX583" fmla="*/ 944092 w 2647519"/>
                                    <a:gd name="connsiteY583" fmla="*/ 113347 h 2612594"/>
                                    <a:gd name="connsiteX584" fmla="*/ 968499 w 2647519"/>
                                    <a:gd name="connsiteY584" fmla="*/ 108553 h 2612594"/>
                                    <a:gd name="connsiteX585" fmla="*/ 980289 w 2647519"/>
                                    <a:gd name="connsiteY585" fmla="*/ 104524 h 2612594"/>
                                    <a:gd name="connsiteX586" fmla="*/ 1140765 w 2647519"/>
                                    <a:gd name="connsiteY586" fmla="*/ 69904 h 2612594"/>
                                    <a:gd name="connsiteX587" fmla="*/ 1478088 w 2647519"/>
                                    <a:gd name="connsiteY587" fmla="*/ 48458 h 2612594"/>
                                    <a:gd name="connsiteX588" fmla="*/ 1498447 w 2647519"/>
                                    <a:gd name="connsiteY588" fmla="*/ 50482 h 2612594"/>
                                    <a:gd name="connsiteX589" fmla="*/ 1526070 w 2647519"/>
                                    <a:gd name="connsiteY589" fmla="*/ 60007 h 2612594"/>
                                    <a:gd name="connsiteX590" fmla="*/ 1505115 w 2647519"/>
                                    <a:gd name="connsiteY590" fmla="*/ 57150 h 2612594"/>
                                    <a:gd name="connsiteX591" fmla="*/ 1461300 w 2647519"/>
                                    <a:gd name="connsiteY591" fmla="*/ 48577 h 2612594"/>
                                    <a:gd name="connsiteX592" fmla="*/ 1478088 w 2647519"/>
                                    <a:gd name="connsiteY592" fmla="*/ 48458 h 2612594"/>
                                    <a:gd name="connsiteX593" fmla="*/ 1588935 w 2647519"/>
                                    <a:gd name="connsiteY593" fmla="*/ 40957 h 2612594"/>
                                    <a:gd name="connsiteX594" fmla="*/ 1627987 w 2647519"/>
                                    <a:gd name="connsiteY594" fmla="*/ 43814 h 2612594"/>
                                    <a:gd name="connsiteX595" fmla="*/ 1675612 w 2647519"/>
                                    <a:gd name="connsiteY595" fmla="*/ 62864 h 2612594"/>
                                    <a:gd name="connsiteX596" fmla="*/ 1616557 w 2647519"/>
                                    <a:gd name="connsiteY596" fmla="*/ 52387 h 2612594"/>
                                    <a:gd name="connsiteX597" fmla="*/ 1588935 w 2647519"/>
                                    <a:gd name="connsiteY597" fmla="*/ 40957 h 2612594"/>
                                    <a:gd name="connsiteX598" fmla="*/ 1270324 w 2647519"/>
                                    <a:gd name="connsiteY598" fmla="*/ 40719 h 2612594"/>
                                    <a:gd name="connsiteX599" fmla="*/ 1160310 w 2647519"/>
                                    <a:gd name="connsiteY599" fmla="*/ 46672 h 2612594"/>
                                    <a:gd name="connsiteX600" fmla="*/ 1084110 w 2647519"/>
                                    <a:gd name="connsiteY600" fmla="*/ 57149 h 2612594"/>
                                    <a:gd name="connsiteX601" fmla="*/ 1047915 w 2647519"/>
                                    <a:gd name="connsiteY601" fmla="*/ 66674 h 2612594"/>
                                    <a:gd name="connsiteX602" fmla="*/ 1016482 w 2647519"/>
                                    <a:gd name="connsiteY602" fmla="*/ 78104 h 2612594"/>
                                    <a:gd name="connsiteX603" fmla="*/ 972667 w 2647519"/>
                                    <a:gd name="connsiteY603" fmla="*/ 83819 h 2612594"/>
                                    <a:gd name="connsiteX604" fmla="*/ 806932 w 2647519"/>
                                    <a:gd name="connsiteY604" fmla="*/ 147637 h 2612594"/>
                                    <a:gd name="connsiteX605" fmla="*/ 746925 w 2647519"/>
                                    <a:gd name="connsiteY605" fmla="*/ 174307 h 2612594"/>
                                    <a:gd name="connsiteX606" fmla="*/ 728827 w 2647519"/>
                                    <a:gd name="connsiteY606" fmla="*/ 180974 h 2612594"/>
                                    <a:gd name="connsiteX607" fmla="*/ 712635 w 2647519"/>
                                    <a:gd name="connsiteY607" fmla="*/ 189547 h 2612594"/>
                                    <a:gd name="connsiteX608" fmla="*/ 682155 w 2647519"/>
                                    <a:gd name="connsiteY608" fmla="*/ 205739 h 2612594"/>
                                    <a:gd name="connsiteX609" fmla="*/ 634530 w 2647519"/>
                                    <a:gd name="connsiteY609" fmla="*/ 230504 h 2612594"/>
                                    <a:gd name="connsiteX610" fmla="*/ 598335 w 2647519"/>
                                    <a:gd name="connsiteY610" fmla="*/ 259079 h 2612594"/>
                                    <a:gd name="connsiteX611" fmla="*/ 493560 w 2647519"/>
                                    <a:gd name="connsiteY611" fmla="*/ 340994 h 2612594"/>
                                    <a:gd name="connsiteX612" fmla="*/ 471664 w 2647519"/>
                                    <a:gd name="connsiteY612" fmla="*/ 360034 h 2612594"/>
                                    <a:gd name="connsiteX613" fmla="*/ 450243 w 2647519"/>
                                    <a:gd name="connsiteY613" fmla="*/ 379593 h 2612594"/>
                                    <a:gd name="connsiteX614" fmla="*/ 450697 w 2647519"/>
                                    <a:gd name="connsiteY614" fmla="*/ 380047 h 2612594"/>
                                    <a:gd name="connsiteX615" fmla="*/ 285915 w 2647519"/>
                                    <a:gd name="connsiteY615" fmla="*/ 573404 h 2612594"/>
                                    <a:gd name="connsiteX616" fmla="*/ 252577 w 2647519"/>
                                    <a:gd name="connsiteY616" fmla="*/ 619124 h 2612594"/>
                                    <a:gd name="connsiteX617" fmla="*/ 237337 w 2647519"/>
                                    <a:gd name="connsiteY617" fmla="*/ 646747 h 2612594"/>
                                    <a:gd name="connsiteX618" fmla="*/ 222097 w 2647519"/>
                                    <a:gd name="connsiteY618" fmla="*/ 672464 h 2612594"/>
                                    <a:gd name="connsiteX619" fmla="*/ 193522 w 2647519"/>
                                    <a:gd name="connsiteY619" fmla="*/ 725804 h 2612594"/>
                                    <a:gd name="connsiteX620" fmla="*/ 162439 w 2647519"/>
                                    <a:gd name="connsiteY620" fmla="*/ 774785 h 2612594"/>
                                    <a:gd name="connsiteX621" fmla="*/ 162090 w 2647519"/>
                                    <a:gd name="connsiteY621" fmla="*/ 776287 h 2612594"/>
                                    <a:gd name="connsiteX622" fmla="*/ 151612 w 2647519"/>
                                    <a:gd name="connsiteY622" fmla="*/ 804862 h 2612594"/>
                                    <a:gd name="connsiteX623" fmla="*/ 143992 w 2647519"/>
                                    <a:gd name="connsiteY623" fmla="*/ 818197 h 2612594"/>
                                    <a:gd name="connsiteX624" fmla="*/ 142087 w 2647519"/>
                                    <a:gd name="connsiteY624" fmla="*/ 820102 h 2612594"/>
                                    <a:gd name="connsiteX625" fmla="*/ 133634 w 2647519"/>
                                    <a:gd name="connsiteY625" fmla="*/ 848201 h 2612594"/>
                                    <a:gd name="connsiteX626" fmla="*/ 131610 w 2647519"/>
                                    <a:gd name="connsiteY626" fmla="*/ 864870 h 2612594"/>
                                    <a:gd name="connsiteX627" fmla="*/ 129705 w 2647519"/>
                                    <a:gd name="connsiteY627" fmla="*/ 888682 h 2612594"/>
                                    <a:gd name="connsiteX628" fmla="*/ 116370 w 2647519"/>
                                    <a:gd name="connsiteY628" fmla="*/ 927735 h 2612594"/>
                                    <a:gd name="connsiteX629" fmla="*/ 103987 w 2647519"/>
                                    <a:gd name="connsiteY629" fmla="*/ 966787 h 2612594"/>
                                    <a:gd name="connsiteX630" fmla="*/ 90652 w 2647519"/>
                                    <a:gd name="connsiteY630" fmla="*/ 1023937 h 2612594"/>
                                    <a:gd name="connsiteX631" fmla="*/ 83032 w 2647519"/>
                                    <a:gd name="connsiteY631" fmla="*/ 1076325 h 2612594"/>
                                    <a:gd name="connsiteX632" fmla="*/ 78270 w 2647519"/>
                                    <a:gd name="connsiteY632" fmla="*/ 1128712 h 2612594"/>
                                    <a:gd name="connsiteX633" fmla="*/ 84937 w 2647519"/>
                                    <a:gd name="connsiteY633" fmla="*/ 1092517 h 2612594"/>
                                    <a:gd name="connsiteX634" fmla="*/ 85555 w 2647519"/>
                                    <a:gd name="connsiteY634" fmla="*/ 1089530 h 2612594"/>
                                    <a:gd name="connsiteX635" fmla="*/ 86842 w 2647519"/>
                                    <a:gd name="connsiteY635" fmla="*/ 1075372 h 2612594"/>
                                    <a:gd name="connsiteX636" fmla="*/ 94462 w 2647519"/>
                                    <a:gd name="connsiteY636" fmla="*/ 1022985 h 2612594"/>
                                    <a:gd name="connsiteX637" fmla="*/ 96848 w 2647519"/>
                                    <a:gd name="connsiteY637" fmla="*/ 1023781 h 2612594"/>
                                    <a:gd name="connsiteX638" fmla="*/ 97055 w 2647519"/>
                                    <a:gd name="connsiteY638" fmla="*/ 1022896 h 2612594"/>
                                    <a:gd name="connsiteX639" fmla="*/ 94463 w 2647519"/>
                                    <a:gd name="connsiteY639" fmla="*/ 1022032 h 2612594"/>
                                    <a:gd name="connsiteX640" fmla="*/ 107798 w 2647519"/>
                                    <a:gd name="connsiteY640" fmla="*/ 964882 h 2612594"/>
                                    <a:gd name="connsiteX641" fmla="*/ 120180 w 2647519"/>
                                    <a:gd name="connsiteY641" fmla="*/ 925829 h 2612594"/>
                                    <a:gd name="connsiteX642" fmla="*/ 133454 w 2647519"/>
                                    <a:gd name="connsiteY642" fmla="*/ 886956 h 2612594"/>
                                    <a:gd name="connsiteX643" fmla="*/ 132563 w 2647519"/>
                                    <a:gd name="connsiteY643" fmla="*/ 886777 h 2612594"/>
                                    <a:gd name="connsiteX644" fmla="*/ 134468 w 2647519"/>
                                    <a:gd name="connsiteY644" fmla="*/ 862965 h 2612594"/>
                                    <a:gd name="connsiteX645" fmla="*/ 144945 w 2647519"/>
                                    <a:gd name="connsiteY645" fmla="*/ 818197 h 2612594"/>
                                    <a:gd name="connsiteX646" fmla="*/ 152565 w 2647519"/>
                                    <a:gd name="connsiteY646" fmla="*/ 804862 h 2612594"/>
                                    <a:gd name="connsiteX647" fmla="*/ 152821 w 2647519"/>
                                    <a:gd name="connsiteY647" fmla="*/ 804166 h 2612594"/>
                                    <a:gd name="connsiteX648" fmla="*/ 163043 w 2647519"/>
                                    <a:gd name="connsiteY648" fmla="*/ 776287 h 2612594"/>
                                    <a:gd name="connsiteX649" fmla="*/ 194475 w 2647519"/>
                                    <a:gd name="connsiteY649" fmla="*/ 726757 h 2612594"/>
                                    <a:gd name="connsiteX650" fmla="*/ 223050 w 2647519"/>
                                    <a:gd name="connsiteY650" fmla="*/ 673417 h 2612594"/>
                                    <a:gd name="connsiteX651" fmla="*/ 238290 w 2647519"/>
                                    <a:gd name="connsiteY651" fmla="*/ 647700 h 2612594"/>
                                    <a:gd name="connsiteX652" fmla="*/ 253530 w 2647519"/>
                                    <a:gd name="connsiteY652" fmla="*/ 620077 h 2612594"/>
                                    <a:gd name="connsiteX653" fmla="*/ 286868 w 2647519"/>
                                    <a:gd name="connsiteY653" fmla="*/ 574357 h 2612594"/>
                                    <a:gd name="connsiteX654" fmla="*/ 451650 w 2647519"/>
                                    <a:gd name="connsiteY654" fmla="*/ 381000 h 2612594"/>
                                    <a:gd name="connsiteX655" fmla="*/ 495465 w 2647519"/>
                                    <a:gd name="connsiteY655" fmla="*/ 340995 h 2612594"/>
                                    <a:gd name="connsiteX656" fmla="*/ 600240 w 2647519"/>
                                    <a:gd name="connsiteY656" fmla="*/ 259080 h 2612594"/>
                                    <a:gd name="connsiteX657" fmla="*/ 636435 w 2647519"/>
                                    <a:gd name="connsiteY657" fmla="*/ 230505 h 2612594"/>
                                    <a:gd name="connsiteX658" fmla="*/ 684060 w 2647519"/>
                                    <a:gd name="connsiteY658" fmla="*/ 205740 h 2612594"/>
                                    <a:gd name="connsiteX659" fmla="*/ 714540 w 2647519"/>
                                    <a:gd name="connsiteY659" fmla="*/ 189547 h 2612594"/>
                                    <a:gd name="connsiteX660" fmla="*/ 730733 w 2647519"/>
                                    <a:gd name="connsiteY660" fmla="*/ 180975 h 2612594"/>
                                    <a:gd name="connsiteX661" fmla="*/ 748830 w 2647519"/>
                                    <a:gd name="connsiteY661" fmla="*/ 174307 h 2612594"/>
                                    <a:gd name="connsiteX662" fmla="*/ 808838 w 2647519"/>
                                    <a:gd name="connsiteY662" fmla="*/ 147637 h 2612594"/>
                                    <a:gd name="connsiteX663" fmla="*/ 974573 w 2647519"/>
                                    <a:gd name="connsiteY663" fmla="*/ 83820 h 2612594"/>
                                    <a:gd name="connsiteX664" fmla="*/ 1018388 w 2647519"/>
                                    <a:gd name="connsiteY664" fmla="*/ 78105 h 2612594"/>
                                    <a:gd name="connsiteX665" fmla="*/ 1049820 w 2647519"/>
                                    <a:gd name="connsiteY665" fmla="*/ 66675 h 2612594"/>
                                    <a:gd name="connsiteX666" fmla="*/ 1086015 w 2647519"/>
                                    <a:gd name="connsiteY666" fmla="*/ 57150 h 2612594"/>
                                    <a:gd name="connsiteX667" fmla="*/ 1162215 w 2647519"/>
                                    <a:gd name="connsiteY667" fmla="*/ 46672 h 2612594"/>
                                    <a:gd name="connsiteX668" fmla="*/ 1272229 w 2647519"/>
                                    <a:gd name="connsiteY668" fmla="*/ 41076 h 2612594"/>
                                    <a:gd name="connsiteX669" fmla="*/ 1360655 w 2647519"/>
                                    <a:gd name="connsiteY669" fmla="*/ 44043 h 2612594"/>
                                    <a:gd name="connsiteX670" fmla="*/ 1404150 w 2647519"/>
                                    <a:gd name="connsiteY670" fmla="*/ 0 h 2612594"/>
                                    <a:gd name="connsiteX671" fmla="*/ 1448917 w 2647519"/>
                                    <a:gd name="connsiteY671" fmla="*/ 2857 h 2612594"/>
                                    <a:gd name="connsiteX672" fmla="*/ 1494637 w 2647519"/>
                                    <a:gd name="connsiteY672" fmla="*/ 7620 h 2612594"/>
                                    <a:gd name="connsiteX673" fmla="*/ 1525117 w 2647519"/>
                                    <a:gd name="connsiteY673" fmla="*/ 15240 h 2612594"/>
                                    <a:gd name="connsiteX674" fmla="*/ 1545120 w 2647519"/>
                                    <a:gd name="connsiteY674" fmla="*/ 24765 h 2612594"/>
                                    <a:gd name="connsiteX675" fmla="*/ 1569885 w 2647519"/>
                                    <a:gd name="connsiteY675" fmla="*/ 20002 h 2612594"/>
                                    <a:gd name="connsiteX676" fmla="*/ 1607032 w 2647519"/>
                                    <a:gd name="connsiteY676" fmla="*/ 28575 h 2612594"/>
                                    <a:gd name="connsiteX677" fmla="*/ 1629892 w 2647519"/>
                                    <a:gd name="connsiteY677" fmla="*/ 35242 h 2612594"/>
                                    <a:gd name="connsiteX678" fmla="*/ 1628940 w 2647519"/>
                                    <a:gd name="connsiteY678" fmla="*/ 36195 h 2612594"/>
                                    <a:gd name="connsiteX679" fmla="*/ 1627987 w 2647519"/>
                                    <a:gd name="connsiteY679" fmla="*/ 42862 h 2612594"/>
                                    <a:gd name="connsiteX680" fmla="*/ 1588935 w 2647519"/>
                                    <a:gd name="connsiteY680" fmla="*/ 40005 h 2612594"/>
                                    <a:gd name="connsiteX681" fmla="*/ 1575600 w 2647519"/>
                                    <a:gd name="connsiteY681" fmla="*/ 36195 h 2612594"/>
                                    <a:gd name="connsiteX682" fmla="*/ 1562265 w 2647519"/>
                                    <a:gd name="connsiteY682" fmla="*/ 33337 h 2612594"/>
                                    <a:gd name="connsiteX683" fmla="*/ 1536547 w 2647519"/>
                                    <a:gd name="connsiteY683" fmla="*/ 27622 h 2612594"/>
                                    <a:gd name="connsiteX684" fmla="*/ 1510830 w 2647519"/>
                                    <a:gd name="connsiteY684" fmla="*/ 21907 h 2612594"/>
                                    <a:gd name="connsiteX685" fmla="*/ 1484160 w 2647519"/>
                                    <a:gd name="connsiteY685" fmla="*/ 18097 h 2612594"/>
                                    <a:gd name="connsiteX686" fmla="*/ 1454633 w 2647519"/>
                                    <a:gd name="connsiteY686" fmla="*/ 18097 h 2612594"/>
                                    <a:gd name="connsiteX687" fmla="*/ 1430820 w 2647519"/>
                                    <a:gd name="connsiteY687" fmla="*/ 18097 h 2612594"/>
                                    <a:gd name="connsiteX688" fmla="*/ 1393673 w 2647519"/>
                                    <a:gd name="connsiteY688" fmla="*/ 18097 h 2612594"/>
                                    <a:gd name="connsiteX689" fmla="*/ 1391928 w 2647519"/>
                                    <a:gd name="connsiteY689" fmla="*/ 17540 h 2612594"/>
                                    <a:gd name="connsiteX690" fmla="*/ 1375575 w 2647519"/>
                                    <a:gd name="connsiteY690" fmla="*/ 25717 h 2612594"/>
                                    <a:gd name="connsiteX691" fmla="*/ 1381290 w 2647519"/>
                                    <a:gd name="connsiteY691" fmla="*/ 35242 h 2612594"/>
                                    <a:gd name="connsiteX692" fmla="*/ 1438440 w 2647519"/>
                                    <a:gd name="connsiteY692" fmla="*/ 46672 h 2612594"/>
                                    <a:gd name="connsiteX693" fmla="*/ 1413008 w 2647519"/>
                                    <a:gd name="connsiteY693" fmla="*/ 47116 h 2612594"/>
                                    <a:gd name="connsiteX694" fmla="*/ 1413437 w 2647519"/>
                                    <a:gd name="connsiteY694" fmla="*/ 47149 h 2612594"/>
                                    <a:gd name="connsiteX695" fmla="*/ 1440345 w 2647519"/>
                                    <a:gd name="connsiteY695" fmla="*/ 46672 h 2612594"/>
                                    <a:gd name="connsiteX696" fmla="*/ 1463205 w 2647519"/>
                                    <a:gd name="connsiteY696" fmla="*/ 49530 h 2612594"/>
                                    <a:gd name="connsiteX697" fmla="*/ 1507020 w 2647519"/>
                                    <a:gd name="connsiteY697" fmla="*/ 58102 h 2612594"/>
                                    <a:gd name="connsiteX698" fmla="*/ 1527975 w 2647519"/>
                                    <a:gd name="connsiteY698" fmla="*/ 60960 h 2612594"/>
                                    <a:gd name="connsiteX699" fmla="*/ 1563218 w 2647519"/>
                                    <a:gd name="connsiteY699" fmla="*/ 68580 h 2612594"/>
                                    <a:gd name="connsiteX700" fmla="*/ 1599413 w 2647519"/>
                                    <a:gd name="connsiteY700" fmla="*/ 76200 h 2612594"/>
                                    <a:gd name="connsiteX701" fmla="*/ 1634655 w 2647519"/>
                                    <a:gd name="connsiteY701" fmla="*/ 84772 h 2612594"/>
                                    <a:gd name="connsiteX702" fmla="*/ 1669898 w 2647519"/>
                                    <a:gd name="connsiteY702" fmla="*/ 95250 h 2612594"/>
                                    <a:gd name="connsiteX703" fmla="*/ 1687043 w 2647519"/>
                                    <a:gd name="connsiteY703" fmla="*/ 100012 h 2612594"/>
                                    <a:gd name="connsiteX704" fmla="*/ 1704188 w 2647519"/>
                                    <a:gd name="connsiteY704" fmla="*/ 105727 h 2612594"/>
                                    <a:gd name="connsiteX705" fmla="*/ 1704409 w 2647519"/>
                                    <a:gd name="connsiteY705" fmla="*/ 105929 h 2612594"/>
                                    <a:gd name="connsiteX706" fmla="*/ 1716704 w 2647519"/>
                                    <a:gd name="connsiteY706" fmla="*/ 108049 h 2612594"/>
                                    <a:gd name="connsiteX707" fmla="*/ 1746499 w 2647519"/>
                                    <a:gd name="connsiteY707" fmla="*/ 119121 h 2612594"/>
                                    <a:gd name="connsiteX708" fmla="*/ 1750661 w 2647519"/>
                                    <a:gd name="connsiteY708" fmla="*/ 125427 h 2612594"/>
                                    <a:gd name="connsiteX709" fmla="*/ 1751813 w 2647519"/>
                                    <a:gd name="connsiteY709" fmla="*/ 125730 h 2612594"/>
                                    <a:gd name="connsiteX710" fmla="*/ 1778483 w 2647519"/>
                                    <a:gd name="connsiteY710" fmla="*/ 136207 h 2612594"/>
                                    <a:gd name="connsiteX711" fmla="*/ 1801343 w 2647519"/>
                                    <a:gd name="connsiteY711" fmla="*/ 145732 h 2612594"/>
                                    <a:gd name="connsiteX712" fmla="*/ 1824203 w 2647519"/>
                                    <a:gd name="connsiteY712" fmla="*/ 156210 h 2612594"/>
                                    <a:gd name="connsiteX713" fmla="*/ 1841348 w 2647519"/>
                                    <a:gd name="connsiteY713" fmla="*/ 165735 h 2612594"/>
                                    <a:gd name="connsiteX714" fmla="*/ 1852778 w 2647519"/>
                                    <a:gd name="connsiteY714" fmla="*/ 171450 h 2612594"/>
                                    <a:gd name="connsiteX715" fmla="*/ 1865160 w 2647519"/>
                                    <a:gd name="connsiteY715" fmla="*/ 178117 h 2612594"/>
                                    <a:gd name="connsiteX716" fmla="*/ 1907070 w 2647519"/>
                                    <a:gd name="connsiteY716" fmla="*/ 201930 h 2612594"/>
                                    <a:gd name="connsiteX717" fmla="*/ 1960410 w 2647519"/>
                                    <a:gd name="connsiteY717" fmla="*/ 236220 h 2612594"/>
                                    <a:gd name="connsiteX718" fmla="*/ 1988033 w 2647519"/>
                                    <a:gd name="connsiteY718" fmla="*/ 255270 h 2612594"/>
                                    <a:gd name="connsiteX719" fmla="*/ 1988833 w 2647519"/>
                                    <a:gd name="connsiteY719" fmla="*/ 255841 h 2612594"/>
                                    <a:gd name="connsiteX720" fmla="*/ 2002949 w 2647519"/>
                                    <a:gd name="connsiteY720" fmla="*/ 264417 h 2612594"/>
                                    <a:gd name="connsiteX721" fmla="*/ 2540483 w 2647519"/>
                                    <a:gd name="connsiteY721" fmla="*/ 1275397 h 2612594"/>
                                    <a:gd name="connsiteX722" fmla="*/ 2540081 w 2647519"/>
                                    <a:gd name="connsiteY722" fmla="*/ 1283368 h 2612594"/>
                                    <a:gd name="connsiteX723" fmla="*/ 2550960 w 2647519"/>
                                    <a:gd name="connsiteY723" fmla="*/ 1284922 h 2612594"/>
                                    <a:gd name="connsiteX724" fmla="*/ 2561437 w 2647519"/>
                                    <a:gd name="connsiteY724" fmla="*/ 1292542 h 2612594"/>
                                    <a:gd name="connsiteX725" fmla="*/ 2566200 w 2647519"/>
                                    <a:gd name="connsiteY725" fmla="*/ 1318259 h 2612594"/>
                                    <a:gd name="connsiteX726" fmla="*/ 2584297 w 2647519"/>
                                    <a:gd name="connsiteY726" fmla="*/ 1348739 h 2612594"/>
                                    <a:gd name="connsiteX727" fmla="*/ 2591918 w 2647519"/>
                                    <a:gd name="connsiteY727" fmla="*/ 1349432 h 2612594"/>
                                    <a:gd name="connsiteX728" fmla="*/ 2591918 w 2647519"/>
                                    <a:gd name="connsiteY728" fmla="*/ 1342072 h 2612594"/>
                                    <a:gd name="connsiteX729" fmla="*/ 2599661 w 2647519"/>
                                    <a:gd name="connsiteY729" fmla="*/ 1320563 h 2612594"/>
                                    <a:gd name="connsiteX730" fmla="*/ 2599537 w 2647519"/>
                                    <a:gd name="connsiteY730" fmla="*/ 1316355 h 2612594"/>
                                    <a:gd name="connsiteX731" fmla="*/ 2607157 w 2647519"/>
                                    <a:gd name="connsiteY731" fmla="*/ 1290637 h 2612594"/>
                                    <a:gd name="connsiteX732" fmla="*/ 2617635 w 2647519"/>
                                    <a:gd name="connsiteY732" fmla="*/ 1290637 h 2612594"/>
                                    <a:gd name="connsiteX733" fmla="*/ 2633827 w 2647519"/>
                                    <a:gd name="connsiteY733" fmla="*/ 1280160 h 2612594"/>
                                    <a:gd name="connsiteX734" fmla="*/ 2635732 w 2647519"/>
                                    <a:gd name="connsiteY734" fmla="*/ 1322070 h 2612594"/>
                                    <a:gd name="connsiteX735" fmla="*/ 2630970 w 2647519"/>
                                    <a:gd name="connsiteY735" fmla="*/ 1342072 h 2612594"/>
                                    <a:gd name="connsiteX736" fmla="*/ 2625255 w 2647519"/>
                                    <a:gd name="connsiteY736" fmla="*/ 1361122 h 2612594"/>
                                    <a:gd name="connsiteX737" fmla="*/ 2622397 w 2647519"/>
                                    <a:gd name="connsiteY737" fmla="*/ 1392555 h 2612594"/>
                                    <a:gd name="connsiteX738" fmla="*/ 2621445 w 2647519"/>
                                    <a:gd name="connsiteY738" fmla="*/ 1408747 h 2612594"/>
                                    <a:gd name="connsiteX739" fmla="*/ 2619540 w 2647519"/>
                                    <a:gd name="connsiteY739" fmla="*/ 1424940 h 2612594"/>
                                    <a:gd name="connsiteX740" fmla="*/ 2615479 w 2647519"/>
                                    <a:gd name="connsiteY740" fmla="*/ 1427648 h 2612594"/>
                                    <a:gd name="connsiteX741" fmla="*/ 2615730 w 2647519"/>
                                    <a:gd name="connsiteY741" fmla="*/ 1428749 h 2612594"/>
                                    <a:gd name="connsiteX742" fmla="*/ 2619621 w 2647519"/>
                                    <a:gd name="connsiteY742" fmla="*/ 1426155 h 2612594"/>
                                    <a:gd name="connsiteX743" fmla="*/ 2621445 w 2647519"/>
                                    <a:gd name="connsiteY743" fmla="*/ 1410652 h 2612594"/>
                                    <a:gd name="connsiteX744" fmla="*/ 2622397 w 2647519"/>
                                    <a:gd name="connsiteY744" fmla="*/ 1394460 h 2612594"/>
                                    <a:gd name="connsiteX745" fmla="*/ 2625255 w 2647519"/>
                                    <a:gd name="connsiteY745" fmla="*/ 1363027 h 2612594"/>
                                    <a:gd name="connsiteX746" fmla="*/ 2630970 w 2647519"/>
                                    <a:gd name="connsiteY746" fmla="*/ 1343977 h 2612594"/>
                                    <a:gd name="connsiteX747" fmla="*/ 2635732 w 2647519"/>
                                    <a:gd name="connsiteY747" fmla="*/ 1323975 h 2612594"/>
                                    <a:gd name="connsiteX748" fmla="*/ 2643352 w 2647519"/>
                                    <a:gd name="connsiteY748" fmla="*/ 1329690 h 2612594"/>
                                    <a:gd name="connsiteX749" fmla="*/ 2642400 w 2647519"/>
                                    <a:gd name="connsiteY749" fmla="*/ 1343977 h 2612594"/>
                                    <a:gd name="connsiteX750" fmla="*/ 2640495 w 2647519"/>
                                    <a:gd name="connsiteY750" fmla="*/ 1358265 h 2612594"/>
                                    <a:gd name="connsiteX751" fmla="*/ 2639542 w 2647519"/>
                                    <a:gd name="connsiteY751" fmla="*/ 1384935 h 2612594"/>
                                    <a:gd name="connsiteX752" fmla="*/ 2637637 w 2647519"/>
                                    <a:gd name="connsiteY752" fmla="*/ 1416367 h 2612594"/>
                                    <a:gd name="connsiteX753" fmla="*/ 2632875 w 2647519"/>
                                    <a:gd name="connsiteY753" fmla="*/ 1449705 h 2612594"/>
                                    <a:gd name="connsiteX754" fmla="*/ 2627160 w 2647519"/>
                                    <a:gd name="connsiteY754" fmla="*/ 1484947 h 2612594"/>
                                    <a:gd name="connsiteX755" fmla="*/ 2620492 w 2647519"/>
                                    <a:gd name="connsiteY755" fmla="*/ 1519237 h 2612594"/>
                                    <a:gd name="connsiteX756" fmla="*/ 2608110 w 2647519"/>
                                    <a:gd name="connsiteY756" fmla="*/ 1591627 h 2612594"/>
                                    <a:gd name="connsiteX757" fmla="*/ 2596680 w 2647519"/>
                                    <a:gd name="connsiteY757" fmla="*/ 1598295 h 2612594"/>
                                    <a:gd name="connsiteX758" fmla="*/ 2582392 w 2647519"/>
                                    <a:gd name="connsiteY758" fmla="*/ 1640205 h 2612594"/>
                                    <a:gd name="connsiteX759" fmla="*/ 2578582 w 2647519"/>
                                    <a:gd name="connsiteY759" fmla="*/ 1680210 h 2612594"/>
                                    <a:gd name="connsiteX760" fmla="*/ 2576677 w 2647519"/>
                                    <a:gd name="connsiteY760" fmla="*/ 1685925 h 2612594"/>
                                    <a:gd name="connsiteX761" fmla="*/ 2560485 w 2647519"/>
                                    <a:gd name="connsiteY761" fmla="*/ 1729740 h 2612594"/>
                                    <a:gd name="connsiteX762" fmla="*/ 2555722 w 2647519"/>
                                    <a:gd name="connsiteY762" fmla="*/ 1733550 h 2612594"/>
                                    <a:gd name="connsiteX763" fmla="*/ 2535720 w 2647519"/>
                                    <a:gd name="connsiteY763" fmla="*/ 1780222 h 2612594"/>
                                    <a:gd name="connsiteX764" fmla="*/ 2556675 w 2647519"/>
                                    <a:gd name="connsiteY764" fmla="*/ 1733550 h 2612594"/>
                                    <a:gd name="connsiteX765" fmla="*/ 2561437 w 2647519"/>
                                    <a:gd name="connsiteY765" fmla="*/ 1729740 h 2612594"/>
                                    <a:gd name="connsiteX766" fmla="*/ 2530957 w 2647519"/>
                                    <a:gd name="connsiteY766" fmla="*/ 1816417 h 2612594"/>
                                    <a:gd name="connsiteX767" fmla="*/ 2514765 w 2647519"/>
                                    <a:gd name="connsiteY767" fmla="*/ 1824990 h 2612594"/>
                                    <a:gd name="connsiteX768" fmla="*/ 2511407 w 2647519"/>
                                    <a:gd name="connsiteY768" fmla="*/ 1831707 h 2612594"/>
                                    <a:gd name="connsiteX769" fmla="*/ 2511908 w 2647519"/>
                                    <a:gd name="connsiteY769" fmla="*/ 1832609 h 2612594"/>
                                    <a:gd name="connsiteX770" fmla="*/ 2515718 w 2647519"/>
                                    <a:gd name="connsiteY770" fmla="*/ 1824989 h 2612594"/>
                                    <a:gd name="connsiteX771" fmla="*/ 2531910 w 2647519"/>
                                    <a:gd name="connsiteY771" fmla="*/ 1816417 h 2612594"/>
                                    <a:gd name="connsiteX772" fmla="*/ 2520480 w 2647519"/>
                                    <a:gd name="connsiteY772" fmla="*/ 1848802 h 2612594"/>
                                    <a:gd name="connsiteX773" fmla="*/ 2499525 w 2647519"/>
                                    <a:gd name="connsiteY773" fmla="*/ 1886902 h 2612594"/>
                                    <a:gd name="connsiteX774" fmla="*/ 2489048 w 2647519"/>
                                    <a:gd name="connsiteY774" fmla="*/ 1905952 h 2612594"/>
                                    <a:gd name="connsiteX775" fmla="*/ 2477618 w 2647519"/>
                                    <a:gd name="connsiteY775" fmla="*/ 1925002 h 2612594"/>
                                    <a:gd name="connsiteX776" fmla="*/ 2469045 w 2647519"/>
                                    <a:gd name="connsiteY776" fmla="*/ 1939289 h 2612594"/>
                                    <a:gd name="connsiteX777" fmla="*/ 2456663 w 2647519"/>
                                    <a:gd name="connsiteY777" fmla="*/ 1966912 h 2612594"/>
                                    <a:gd name="connsiteX778" fmla="*/ 2443328 w 2647519"/>
                                    <a:gd name="connsiteY778" fmla="*/ 1993582 h 2612594"/>
                                    <a:gd name="connsiteX779" fmla="*/ 2422373 w 2647519"/>
                                    <a:gd name="connsiteY779" fmla="*/ 2022157 h 2612594"/>
                                    <a:gd name="connsiteX780" fmla="*/ 2401418 w 2647519"/>
                                    <a:gd name="connsiteY780" fmla="*/ 2048827 h 2612594"/>
                                    <a:gd name="connsiteX781" fmla="*/ 2402291 w 2647519"/>
                                    <a:gd name="connsiteY781" fmla="*/ 2047029 h 2612594"/>
                                    <a:gd name="connsiteX782" fmla="*/ 2378557 w 2647519"/>
                                    <a:gd name="connsiteY782" fmla="*/ 2079307 h 2612594"/>
                                    <a:gd name="connsiteX783" fmla="*/ 2327122 w 2647519"/>
                                    <a:gd name="connsiteY783" fmla="*/ 2135505 h 2612594"/>
                                    <a:gd name="connsiteX784" fmla="*/ 2316996 w 2647519"/>
                                    <a:gd name="connsiteY784" fmla="*/ 2151085 h 2612594"/>
                                    <a:gd name="connsiteX785" fmla="*/ 2327122 w 2647519"/>
                                    <a:gd name="connsiteY785" fmla="*/ 2136457 h 2612594"/>
                                    <a:gd name="connsiteX786" fmla="*/ 2378557 w 2647519"/>
                                    <a:gd name="connsiteY786" fmla="*/ 2080259 h 2612594"/>
                                    <a:gd name="connsiteX787" fmla="*/ 2339505 w 2647519"/>
                                    <a:gd name="connsiteY787" fmla="*/ 2139314 h 2612594"/>
                                    <a:gd name="connsiteX788" fmla="*/ 2319383 w 2647519"/>
                                    <a:gd name="connsiteY788" fmla="*/ 2160389 h 2612594"/>
                                    <a:gd name="connsiteX789" fmla="*/ 2303230 w 2647519"/>
                                    <a:gd name="connsiteY789" fmla="*/ 2172263 h 2612594"/>
                                    <a:gd name="connsiteX790" fmla="*/ 2302357 w 2647519"/>
                                    <a:gd name="connsiteY790" fmla="*/ 2173605 h 2612594"/>
                                    <a:gd name="connsiteX791" fmla="*/ 2292258 w 2647519"/>
                                    <a:gd name="connsiteY791" fmla="*/ 2181374 h 2612594"/>
                                    <a:gd name="connsiteX792" fmla="*/ 2291880 w 2647519"/>
                                    <a:gd name="connsiteY792" fmla="*/ 2184082 h 2612594"/>
                                    <a:gd name="connsiteX793" fmla="*/ 2247112 w 2647519"/>
                                    <a:gd name="connsiteY793" fmla="*/ 2229802 h 2612594"/>
                                    <a:gd name="connsiteX794" fmla="*/ 2199487 w 2647519"/>
                                    <a:gd name="connsiteY794" fmla="*/ 2273617 h 2612594"/>
                                    <a:gd name="connsiteX795" fmla="*/ 2197285 w 2647519"/>
                                    <a:gd name="connsiteY795" fmla="*/ 2275215 h 2612594"/>
                                    <a:gd name="connsiteX796" fmla="*/ 2181390 w 2647519"/>
                                    <a:gd name="connsiteY796" fmla="*/ 2295524 h 2612594"/>
                                    <a:gd name="connsiteX797" fmla="*/ 2143290 w 2647519"/>
                                    <a:gd name="connsiteY797" fmla="*/ 2324099 h 2612594"/>
                                    <a:gd name="connsiteX798" fmla="*/ 2107681 w 2647519"/>
                                    <a:gd name="connsiteY798" fmla="*/ 2350806 h 2612594"/>
                                    <a:gd name="connsiteX799" fmla="*/ 2107553 w 2647519"/>
                                    <a:gd name="connsiteY799" fmla="*/ 2350961 h 2612594"/>
                                    <a:gd name="connsiteX800" fmla="*/ 2143290 w 2647519"/>
                                    <a:gd name="connsiteY800" fmla="*/ 2325052 h 2612594"/>
                                    <a:gd name="connsiteX801" fmla="*/ 2181390 w 2647519"/>
                                    <a:gd name="connsiteY801" fmla="*/ 2296477 h 2612594"/>
                                    <a:gd name="connsiteX802" fmla="*/ 2149957 w 2647519"/>
                                    <a:gd name="connsiteY802" fmla="*/ 2327909 h 2612594"/>
                                    <a:gd name="connsiteX803" fmla="*/ 2124359 w 2647519"/>
                                    <a:gd name="connsiteY803" fmla="*/ 2344578 h 2612594"/>
                                    <a:gd name="connsiteX804" fmla="*/ 2106651 w 2647519"/>
                                    <a:gd name="connsiteY804" fmla="*/ 2352057 h 2612594"/>
                                    <a:gd name="connsiteX805" fmla="*/ 2106142 w 2647519"/>
                                    <a:gd name="connsiteY805" fmla="*/ 2352675 h 2612594"/>
                                    <a:gd name="connsiteX806" fmla="*/ 2087092 w 2647519"/>
                                    <a:gd name="connsiteY806" fmla="*/ 2365057 h 2612594"/>
                                    <a:gd name="connsiteX807" fmla="*/ 2079914 w 2647519"/>
                                    <a:gd name="connsiteY807" fmla="*/ 2368384 h 2612594"/>
                                    <a:gd name="connsiteX808" fmla="*/ 2061852 w 2647519"/>
                                    <a:gd name="connsiteY808" fmla="*/ 2383036 h 2612594"/>
                                    <a:gd name="connsiteX809" fmla="*/ 2044230 w 2647519"/>
                                    <a:gd name="connsiteY809" fmla="*/ 2395537 h 2612594"/>
                                    <a:gd name="connsiteX810" fmla="*/ 2017560 w 2647519"/>
                                    <a:gd name="connsiteY810" fmla="*/ 2412682 h 2612594"/>
                                    <a:gd name="connsiteX811" fmla="*/ 2008988 w 2647519"/>
                                    <a:gd name="connsiteY811" fmla="*/ 2413635 h 2612594"/>
                                    <a:gd name="connsiteX812" fmla="*/ 1999460 w 2647519"/>
                                    <a:gd name="connsiteY812" fmla="*/ 2417870 h 2612594"/>
                                    <a:gd name="connsiteX813" fmla="*/ 1997979 w 2647519"/>
                                    <a:gd name="connsiteY813" fmla="*/ 2418995 h 2612594"/>
                                    <a:gd name="connsiteX814" fmla="*/ 2009940 w 2647519"/>
                                    <a:gd name="connsiteY814" fmla="*/ 2414587 h 2612594"/>
                                    <a:gd name="connsiteX815" fmla="*/ 2018513 w 2647519"/>
                                    <a:gd name="connsiteY815" fmla="*/ 2413635 h 2612594"/>
                                    <a:gd name="connsiteX816" fmla="*/ 1984223 w 2647519"/>
                                    <a:gd name="connsiteY816" fmla="*/ 2439352 h 2612594"/>
                                    <a:gd name="connsiteX817" fmla="*/ 1962315 w 2647519"/>
                                    <a:gd name="connsiteY817" fmla="*/ 2450783 h 2612594"/>
                                    <a:gd name="connsiteX818" fmla="*/ 1940408 w 2647519"/>
                                    <a:gd name="connsiteY818" fmla="*/ 2461260 h 2612594"/>
                                    <a:gd name="connsiteX819" fmla="*/ 1924934 w 2647519"/>
                                    <a:gd name="connsiteY819" fmla="*/ 2463581 h 2612594"/>
                                    <a:gd name="connsiteX820" fmla="*/ 1922310 w 2647519"/>
                                    <a:gd name="connsiteY820" fmla="*/ 2465070 h 2612594"/>
                                    <a:gd name="connsiteX821" fmla="*/ 1849920 w 2647519"/>
                                    <a:gd name="connsiteY821" fmla="*/ 2496502 h 2612594"/>
                                    <a:gd name="connsiteX822" fmla="*/ 1846229 w 2647519"/>
                                    <a:gd name="connsiteY822" fmla="*/ 2497341 h 2612594"/>
                                    <a:gd name="connsiteX823" fmla="*/ 1824203 w 2647519"/>
                                    <a:gd name="connsiteY823" fmla="*/ 2511742 h 2612594"/>
                                    <a:gd name="connsiteX824" fmla="*/ 1836585 w 2647519"/>
                                    <a:gd name="connsiteY824" fmla="*/ 2515552 h 2612594"/>
                                    <a:gd name="connsiteX825" fmla="*/ 1790865 w 2647519"/>
                                    <a:gd name="connsiteY825" fmla="*/ 2535555 h 2612594"/>
                                    <a:gd name="connsiteX826" fmla="*/ 1794675 w 2647519"/>
                                    <a:gd name="connsiteY826" fmla="*/ 2522220 h 2612594"/>
                                    <a:gd name="connsiteX827" fmla="*/ 1779435 w 2647519"/>
                                    <a:gd name="connsiteY827" fmla="*/ 2527935 h 2612594"/>
                                    <a:gd name="connsiteX828" fmla="*/ 1765148 w 2647519"/>
                                    <a:gd name="connsiteY828" fmla="*/ 2532697 h 2612594"/>
                                    <a:gd name="connsiteX829" fmla="*/ 1735620 w 2647519"/>
                                    <a:gd name="connsiteY829" fmla="*/ 2542222 h 2612594"/>
                                    <a:gd name="connsiteX830" fmla="*/ 1731675 w 2647519"/>
                                    <a:gd name="connsiteY830" fmla="*/ 2537487 h 2612594"/>
                                    <a:gd name="connsiteX831" fmla="*/ 1717522 w 2647519"/>
                                    <a:gd name="connsiteY831" fmla="*/ 2540317 h 2612594"/>
                                    <a:gd name="connsiteX832" fmla="*/ 1700377 w 2647519"/>
                                    <a:gd name="connsiteY832" fmla="*/ 2544127 h 2612594"/>
                                    <a:gd name="connsiteX833" fmla="*/ 1665135 w 2647519"/>
                                    <a:gd name="connsiteY833" fmla="*/ 2552700 h 2612594"/>
                                    <a:gd name="connsiteX834" fmla="*/ 1663973 w 2647519"/>
                                    <a:gd name="connsiteY834" fmla="*/ 2553240 h 2612594"/>
                                    <a:gd name="connsiteX835" fmla="*/ 1697520 w 2647519"/>
                                    <a:gd name="connsiteY835" fmla="*/ 2545079 h 2612594"/>
                                    <a:gd name="connsiteX836" fmla="*/ 1714665 w 2647519"/>
                                    <a:gd name="connsiteY836" fmla="*/ 2541269 h 2612594"/>
                                    <a:gd name="connsiteX837" fmla="*/ 1728952 w 2647519"/>
                                    <a:gd name="connsiteY837" fmla="*/ 2538412 h 2612594"/>
                                    <a:gd name="connsiteX838" fmla="*/ 1734667 w 2647519"/>
                                    <a:gd name="connsiteY838" fmla="*/ 2543174 h 2612594"/>
                                    <a:gd name="connsiteX839" fmla="*/ 1764195 w 2647519"/>
                                    <a:gd name="connsiteY839" fmla="*/ 2533649 h 2612594"/>
                                    <a:gd name="connsiteX840" fmla="*/ 1778482 w 2647519"/>
                                    <a:gd name="connsiteY840" fmla="*/ 2528887 h 2612594"/>
                                    <a:gd name="connsiteX841" fmla="*/ 1793722 w 2647519"/>
                                    <a:gd name="connsiteY841" fmla="*/ 2523172 h 2612594"/>
                                    <a:gd name="connsiteX842" fmla="*/ 1789912 w 2647519"/>
                                    <a:gd name="connsiteY842" fmla="*/ 2536507 h 2612594"/>
                                    <a:gd name="connsiteX843" fmla="*/ 1749907 w 2647519"/>
                                    <a:gd name="connsiteY843" fmla="*/ 2555557 h 2612594"/>
                                    <a:gd name="connsiteX844" fmla="*/ 1747946 w 2647519"/>
                                    <a:gd name="connsiteY844" fmla="*/ 2555008 h 2612594"/>
                                    <a:gd name="connsiteX845" fmla="*/ 1720380 w 2647519"/>
                                    <a:gd name="connsiteY845" fmla="*/ 2566034 h 2612594"/>
                                    <a:gd name="connsiteX846" fmla="*/ 1697520 w 2647519"/>
                                    <a:gd name="connsiteY846" fmla="*/ 2572702 h 2612594"/>
                                    <a:gd name="connsiteX847" fmla="*/ 1663230 w 2647519"/>
                                    <a:gd name="connsiteY847" fmla="*/ 2581274 h 2612594"/>
                                    <a:gd name="connsiteX848" fmla="*/ 1649062 w 2647519"/>
                                    <a:gd name="connsiteY848" fmla="*/ 2580084 h 2612594"/>
                                    <a:gd name="connsiteX849" fmla="*/ 1619428 w 2647519"/>
                                    <a:gd name="connsiteY849" fmla="*/ 2585850 h 2612594"/>
                                    <a:gd name="connsiteX850" fmla="*/ 1618462 w 2647519"/>
                                    <a:gd name="connsiteY850" fmla="*/ 2587942 h 2612594"/>
                                    <a:gd name="connsiteX851" fmla="*/ 1539405 w 2647519"/>
                                    <a:gd name="connsiteY851" fmla="*/ 2603182 h 2612594"/>
                                    <a:gd name="connsiteX852" fmla="*/ 1521307 w 2647519"/>
                                    <a:gd name="connsiteY852" fmla="*/ 2598419 h 2612594"/>
                                    <a:gd name="connsiteX853" fmla="*/ 1506067 w 2647519"/>
                                    <a:gd name="connsiteY853" fmla="*/ 2598419 h 2612594"/>
                                    <a:gd name="connsiteX854" fmla="*/ 1479397 w 2647519"/>
                                    <a:gd name="connsiteY854" fmla="*/ 2606992 h 2612594"/>
                                    <a:gd name="connsiteX855" fmla="*/ 1455585 w 2647519"/>
                                    <a:gd name="connsiteY855" fmla="*/ 2608897 h 2612594"/>
                                    <a:gd name="connsiteX856" fmla="*/ 1431772 w 2647519"/>
                                    <a:gd name="connsiteY856" fmla="*/ 2609849 h 2612594"/>
                                    <a:gd name="connsiteX857" fmla="*/ 1429185 w 2647519"/>
                                    <a:gd name="connsiteY857" fmla="*/ 2608741 h 2612594"/>
                                    <a:gd name="connsiteX858" fmla="*/ 1407484 w 2647519"/>
                                    <a:gd name="connsiteY858" fmla="*/ 2612588 h 2612594"/>
                                    <a:gd name="connsiteX859" fmla="*/ 1381290 w 2647519"/>
                                    <a:gd name="connsiteY859" fmla="*/ 2607944 h 2612594"/>
                                    <a:gd name="connsiteX860" fmla="*/ 1382243 w 2647519"/>
                                    <a:gd name="connsiteY860" fmla="*/ 2606992 h 2612594"/>
                                    <a:gd name="connsiteX861" fmla="*/ 1387005 w 2647519"/>
                                    <a:gd name="connsiteY861" fmla="*/ 2600324 h 2612594"/>
                                    <a:gd name="connsiteX862" fmla="*/ 1365098 w 2647519"/>
                                    <a:gd name="connsiteY862" fmla="*/ 2597467 h 2612594"/>
                                    <a:gd name="connsiteX863" fmla="*/ 1375575 w 2647519"/>
                                    <a:gd name="connsiteY863" fmla="*/ 2591752 h 2612594"/>
                                    <a:gd name="connsiteX864" fmla="*/ 1407008 w 2647519"/>
                                    <a:gd name="connsiteY864" fmla="*/ 2590799 h 2612594"/>
                                    <a:gd name="connsiteX865" fmla="*/ 1437488 w 2647519"/>
                                    <a:gd name="connsiteY865" fmla="*/ 2589847 h 2612594"/>
                                    <a:gd name="connsiteX866" fmla="*/ 1481302 w 2647519"/>
                                    <a:gd name="connsiteY866" fmla="*/ 2590799 h 2612594"/>
                                    <a:gd name="connsiteX867" fmla="*/ 1511782 w 2647519"/>
                                    <a:gd name="connsiteY867" fmla="*/ 2587942 h 2612594"/>
                                    <a:gd name="connsiteX868" fmla="*/ 1568932 w 2647519"/>
                                    <a:gd name="connsiteY868" fmla="*/ 2575559 h 2612594"/>
                                    <a:gd name="connsiteX869" fmla="*/ 1607032 w 2647519"/>
                                    <a:gd name="connsiteY869" fmla="*/ 2566987 h 2612594"/>
                                    <a:gd name="connsiteX870" fmla="*/ 1635607 w 2647519"/>
                                    <a:gd name="connsiteY870" fmla="*/ 2566034 h 2612594"/>
                                    <a:gd name="connsiteX871" fmla="*/ 1637595 w 2647519"/>
                                    <a:gd name="connsiteY871" fmla="*/ 2565111 h 2612594"/>
                                    <a:gd name="connsiteX872" fmla="*/ 1609890 w 2647519"/>
                                    <a:gd name="connsiteY872" fmla="*/ 2566035 h 2612594"/>
                                    <a:gd name="connsiteX873" fmla="*/ 1571790 w 2647519"/>
                                    <a:gd name="connsiteY873" fmla="*/ 2574607 h 2612594"/>
                                    <a:gd name="connsiteX874" fmla="*/ 1514640 w 2647519"/>
                                    <a:gd name="connsiteY874" fmla="*/ 2586990 h 2612594"/>
                                    <a:gd name="connsiteX875" fmla="*/ 1484160 w 2647519"/>
                                    <a:gd name="connsiteY875" fmla="*/ 2589847 h 2612594"/>
                                    <a:gd name="connsiteX876" fmla="*/ 1440345 w 2647519"/>
                                    <a:gd name="connsiteY876" fmla="*/ 2588895 h 2612594"/>
                                    <a:gd name="connsiteX877" fmla="*/ 1409865 w 2647519"/>
                                    <a:gd name="connsiteY877" fmla="*/ 2589847 h 2612594"/>
                                    <a:gd name="connsiteX878" fmla="*/ 1378432 w 2647519"/>
                                    <a:gd name="connsiteY878" fmla="*/ 2590800 h 2612594"/>
                                    <a:gd name="connsiteX879" fmla="*/ 1379385 w 2647519"/>
                                    <a:gd name="connsiteY879" fmla="*/ 2586990 h 2612594"/>
                                    <a:gd name="connsiteX880" fmla="*/ 1386052 w 2647519"/>
                                    <a:gd name="connsiteY880" fmla="*/ 2577465 h 2612594"/>
                                    <a:gd name="connsiteX881" fmla="*/ 1679422 w 2647519"/>
                                    <a:gd name="connsiteY881" fmla="*/ 2528887 h 2612594"/>
                                    <a:gd name="connsiteX882" fmla="*/ 1878495 w 2647519"/>
                                    <a:gd name="connsiteY882" fmla="*/ 2453640 h 2612594"/>
                                    <a:gd name="connsiteX883" fmla="*/ 1930882 w 2647519"/>
                                    <a:gd name="connsiteY883" fmla="*/ 2426017 h 2612594"/>
                                    <a:gd name="connsiteX884" fmla="*/ 1960410 w 2647519"/>
                                    <a:gd name="connsiteY884" fmla="*/ 2410777 h 2612594"/>
                                    <a:gd name="connsiteX885" fmla="*/ 1990890 w 2647519"/>
                                    <a:gd name="connsiteY885" fmla="*/ 2394585 h 2612594"/>
                                    <a:gd name="connsiteX886" fmla="*/ 2048040 w 2647519"/>
                                    <a:gd name="connsiteY886" fmla="*/ 2360295 h 2612594"/>
                                    <a:gd name="connsiteX887" fmla="*/ 2093760 w 2647519"/>
                                    <a:gd name="connsiteY887" fmla="*/ 2325052 h 2612594"/>
                                    <a:gd name="connsiteX888" fmla="*/ 2179485 w 2647519"/>
                                    <a:gd name="connsiteY888" fmla="*/ 2258377 h 2612594"/>
                                    <a:gd name="connsiteX889" fmla="*/ 2203297 w 2647519"/>
                                    <a:gd name="connsiteY889" fmla="*/ 2239327 h 2612594"/>
                                    <a:gd name="connsiteX890" fmla="*/ 2226157 w 2647519"/>
                                    <a:gd name="connsiteY890" fmla="*/ 2219325 h 2612594"/>
                                    <a:gd name="connsiteX891" fmla="*/ 2260447 w 2647519"/>
                                    <a:gd name="connsiteY891" fmla="*/ 2187892 h 2612594"/>
                                    <a:gd name="connsiteX892" fmla="*/ 2274735 w 2647519"/>
                                    <a:gd name="connsiteY892" fmla="*/ 2164080 h 2612594"/>
                                    <a:gd name="connsiteX893" fmla="*/ 2295258 w 2647519"/>
                                    <a:gd name="connsiteY893" fmla="*/ 2145267 h 2612594"/>
                                    <a:gd name="connsiteX894" fmla="*/ 2295423 w 2647519"/>
                                    <a:gd name="connsiteY894" fmla="*/ 2144085 h 2612594"/>
                                    <a:gd name="connsiteX895" fmla="*/ 2275688 w 2647519"/>
                                    <a:gd name="connsiteY895" fmla="*/ 2162175 h 2612594"/>
                                    <a:gd name="connsiteX896" fmla="*/ 2261400 w 2647519"/>
                                    <a:gd name="connsiteY896" fmla="*/ 2185987 h 2612594"/>
                                    <a:gd name="connsiteX897" fmla="*/ 2227110 w 2647519"/>
                                    <a:gd name="connsiteY897" fmla="*/ 2217420 h 2612594"/>
                                    <a:gd name="connsiteX898" fmla="*/ 2204250 w 2647519"/>
                                    <a:gd name="connsiteY898" fmla="*/ 2237422 h 2612594"/>
                                    <a:gd name="connsiteX899" fmla="*/ 2180438 w 2647519"/>
                                    <a:gd name="connsiteY899" fmla="*/ 2256472 h 2612594"/>
                                    <a:gd name="connsiteX900" fmla="*/ 2094713 w 2647519"/>
                                    <a:gd name="connsiteY900" fmla="*/ 2323147 h 2612594"/>
                                    <a:gd name="connsiteX901" fmla="*/ 2048993 w 2647519"/>
                                    <a:gd name="connsiteY901" fmla="*/ 2358390 h 2612594"/>
                                    <a:gd name="connsiteX902" fmla="*/ 1991843 w 2647519"/>
                                    <a:gd name="connsiteY902" fmla="*/ 2392680 h 2612594"/>
                                    <a:gd name="connsiteX903" fmla="*/ 1961363 w 2647519"/>
                                    <a:gd name="connsiteY903" fmla="*/ 2408872 h 2612594"/>
                                    <a:gd name="connsiteX904" fmla="*/ 1931835 w 2647519"/>
                                    <a:gd name="connsiteY904" fmla="*/ 2424112 h 2612594"/>
                                    <a:gd name="connsiteX905" fmla="*/ 1879448 w 2647519"/>
                                    <a:gd name="connsiteY905" fmla="*/ 2451735 h 2612594"/>
                                    <a:gd name="connsiteX906" fmla="*/ 1680375 w 2647519"/>
                                    <a:gd name="connsiteY906" fmla="*/ 2526982 h 2612594"/>
                                    <a:gd name="connsiteX907" fmla="*/ 1387005 w 2647519"/>
                                    <a:gd name="connsiteY907" fmla="*/ 2575560 h 2612594"/>
                                    <a:gd name="connsiteX908" fmla="*/ 1365098 w 2647519"/>
                                    <a:gd name="connsiteY908" fmla="*/ 2575560 h 2612594"/>
                                    <a:gd name="connsiteX909" fmla="*/ 1362240 w 2647519"/>
                                    <a:gd name="connsiteY909" fmla="*/ 2567940 h 2612594"/>
                                    <a:gd name="connsiteX910" fmla="*/ 1339380 w 2647519"/>
                                    <a:gd name="connsiteY910" fmla="*/ 2566987 h 2612594"/>
                                    <a:gd name="connsiteX911" fmla="*/ 1318425 w 2647519"/>
                                    <a:gd name="connsiteY911" fmla="*/ 2575560 h 2612594"/>
                                    <a:gd name="connsiteX912" fmla="*/ 1257465 w 2647519"/>
                                    <a:gd name="connsiteY912" fmla="*/ 2576512 h 2612594"/>
                                    <a:gd name="connsiteX913" fmla="*/ 1212698 w 2647519"/>
                                    <a:gd name="connsiteY913" fmla="*/ 2574607 h 2612594"/>
                                    <a:gd name="connsiteX914" fmla="*/ 1190790 w 2647519"/>
                                    <a:gd name="connsiteY914" fmla="*/ 2572702 h 2612594"/>
                                    <a:gd name="connsiteX915" fmla="*/ 1168883 w 2647519"/>
                                    <a:gd name="connsiteY915" fmla="*/ 2568892 h 2612594"/>
                                    <a:gd name="connsiteX916" fmla="*/ 1182080 w 2647519"/>
                                    <a:gd name="connsiteY916" fmla="*/ 2554816 h 2612594"/>
                                    <a:gd name="connsiteX917" fmla="*/ 1179360 w 2647519"/>
                                    <a:gd name="connsiteY917" fmla="*/ 2555557 h 2612594"/>
                                    <a:gd name="connsiteX918" fmla="*/ 1130192 w 2647519"/>
                                    <a:gd name="connsiteY918" fmla="*/ 2546452 h 2612594"/>
                                    <a:gd name="connsiteX919" fmla="*/ 1127925 w 2647519"/>
                                    <a:gd name="connsiteY919" fmla="*/ 2546985 h 2612594"/>
                                    <a:gd name="connsiteX920" fmla="*/ 1033628 w 2647519"/>
                                    <a:gd name="connsiteY920" fmla="*/ 2529840 h 2612594"/>
                                    <a:gd name="connsiteX921" fmla="*/ 996480 w 2647519"/>
                                    <a:gd name="connsiteY921" fmla="*/ 2522220 h 2612594"/>
                                    <a:gd name="connsiteX922" fmla="*/ 964095 w 2647519"/>
                                    <a:gd name="connsiteY922" fmla="*/ 2516505 h 2612594"/>
                                    <a:gd name="connsiteX923" fmla="*/ 925043 w 2647519"/>
                                    <a:gd name="connsiteY923" fmla="*/ 2498407 h 2612594"/>
                                    <a:gd name="connsiteX924" fmla="*/ 876465 w 2647519"/>
                                    <a:gd name="connsiteY924" fmla="*/ 2480310 h 2612594"/>
                                    <a:gd name="connsiteX925" fmla="*/ 825983 w 2647519"/>
                                    <a:gd name="connsiteY925" fmla="*/ 2460307 h 2612594"/>
                                    <a:gd name="connsiteX926" fmla="*/ 834555 w 2647519"/>
                                    <a:gd name="connsiteY926" fmla="*/ 2453640 h 2612594"/>
                                    <a:gd name="connsiteX927" fmla="*/ 869798 w 2647519"/>
                                    <a:gd name="connsiteY927" fmla="*/ 2460307 h 2612594"/>
                                    <a:gd name="connsiteX928" fmla="*/ 885038 w 2647519"/>
                                    <a:gd name="connsiteY928" fmla="*/ 2473642 h 2612594"/>
                                    <a:gd name="connsiteX929" fmla="*/ 937425 w 2647519"/>
                                    <a:gd name="connsiteY929" fmla="*/ 2488882 h 2612594"/>
                                    <a:gd name="connsiteX930" fmla="*/ 1041248 w 2647519"/>
                                    <a:gd name="connsiteY930" fmla="*/ 2515552 h 2612594"/>
                                    <a:gd name="connsiteX931" fmla="*/ 1066965 w 2647519"/>
                                    <a:gd name="connsiteY931" fmla="*/ 2520315 h 2612594"/>
                                    <a:gd name="connsiteX932" fmla="*/ 1094588 w 2647519"/>
                                    <a:gd name="connsiteY932" fmla="*/ 2525077 h 2612594"/>
                                    <a:gd name="connsiteX933" fmla="*/ 1125068 w 2647519"/>
                                    <a:gd name="connsiteY933" fmla="*/ 2531745 h 2612594"/>
                                    <a:gd name="connsiteX934" fmla="*/ 1158657 w 2647519"/>
                                    <a:gd name="connsiteY934" fmla="*/ 2539008 h 2612594"/>
                                    <a:gd name="connsiteX935" fmla="*/ 1161262 w 2647519"/>
                                    <a:gd name="connsiteY935" fmla="*/ 2538412 h 2612594"/>
                                    <a:gd name="connsiteX936" fmla="*/ 1192695 w 2647519"/>
                                    <a:gd name="connsiteY936" fmla="*/ 2543175 h 2612594"/>
                                    <a:gd name="connsiteX937" fmla="*/ 1193647 w 2647519"/>
                                    <a:gd name="connsiteY937" fmla="*/ 2541270 h 2612594"/>
                                    <a:gd name="connsiteX938" fmla="*/ 1239367 w 2647519"/>
                                    <a:gd name="connsiteY938" fmla="*/ 2543175 h 2612594"/>
                                    <a:gd name="connsiteX939" fmla="*/ 1246987 w 2647519"/>
                                    <a:gd name="connsiteY939" fmla="*/ 2544127 h 2612594"/>
                                    <a:gd name="connsiteX940" fmla="*/ 1317472 w 2647519"/>
                                    <a:gd name="connsiteY940" fmla="*/ 2544127 h 2612594"/>
                                    <a:gd name="connsiteX941" fmla="*/ 1368907 w 2647519"/>
                                    <a:gd name="connsiteY941" fmla="*/ 2546032 h 2612594"/>
                                    <a:gd name="connsiteX942" fmla="*/ 1429867 w 2647519"/>
                                    <a:gd name="connsiteY942" fmla="*/ 2541270 h 2612594"/>
                                    <a:gd name="connsiteX943" fmla="*/ 1437487 w 2647519"/>
                                    <a:gd name="connsiteY943" fmla="*/ 2541270 h 2612594"/>
                                    <a:gd name="connsiteX944" fmla="*/ 1440345 w 2647519"/>
                                    <a:gd name="connsiteY944" fmla="*/ 2548890 h 2612594"/>
                                    <a:gd name="connsiteX945" fmla="*/ 1500352 w 2647519"/>
                                    <a:gd name="connsiteY945" fmla="*/ 2541270 h 2612594"/>
                                    <a:gd name="connsiteX946" fmla="*/ 1540357 w 2647519"/>
                                    <a:gd name="connsiteY946" fmla="*/ 2531745 h 2612594"/>
                                    <a:gd name="connsiteX947" fmla="*/ 1563217 w 2647519"/>
                                    <a:gd name="connsiteY947" fmla="*/ 2527935 h 2612594"/>
                                    <a:gd name="connsiteX948" fmla="*/ 1577505 w 2647519"/>
                                    <a:gd name="connsiteY948" fmla="*/ 2526030 h 2612594"/>
                                    <a:gd name="connsiteX949" fmla="*/ 1608937 w 2647519"/>
                                    <a:gd name="connsiteY949" fmla="*/ 2518410 h 2612594"/>
                                    <a:gd name="connsiteX950" fmla="*/ 1634655 w 2647519"/>
                                    <a:gd name="connsiteY950" fmla="*/ 2512695 h 2612594"/>
                                    <a:gd name="connsiteX951" fmla="*/ 1660372 w 2647519"/>
                                    <a:gd name="connsiteY951" fmla="*/ 2506027 h 2612594"/>
                                    <a:gd name="connsiteX952" fmla="*/ 1707545 w 2647519"/>
                                    <a:gd name="connsiteY952" fmla="*/ 2497863 h 2612594"/>
                                    <a:gd name="connsiteX953" fmla="*/ 1713713 w 2647519"/>
                                    <a:gd name="connsiteY953" fmla="*/ 2495550 h 2612594"/>
                                    <a:gd name="connsiteX954" fmla="*/ 1664183 w 2647519"/>
                                    <a:gd name="connsiteY954" fmla="*/ 2504122 h 2612594"/>
                                    <a:gd name="connsiteX955" fmla="*/ 1638465 w 2647519"/>
                                    <a:gd name="connsiteY955" fmla="*/ 2510790 h 2612594"/>
                                    <a:gd name="connsiteX956" fmla="*/ 1612748 w 2647519"/>
                                    <a:gd name="connsiteY956" fmla="*/ 2516505 h 2612594"/>
                                    <a:gd name="connsiteX957" fmla="*/ 1581315 w 2647519"/>
                                    <a:gd name="connsiteY957" fmla="*/ 2524125 h 2612594"/>
                                    <a:gd name="connsiteX958" fmla="*/ 1567028 w 2647519"/>
                                    <a:gd name="connsiteY958" fmla="*/ 2526030 h 2612594"/>
                                    <a:gd name="connsiteX959" fmla="*/ 1544168 w 2647519"/>
                                    <a:gd name="connsiteY959" fmla="*/ 2529840 h 2612594"/>
                                    <a:gd name="connsiteX960" fmla="*/ 1482255 w 2647519"/>
                                    <a:gd name="connsiteY960" fmla="*/ 2535555 h 2612594"/>
                                    <a:gd name="connsiteX961" fmla="*/ 1440345 w 2647519"/>
                                    <a:gd name="connsiteY961" fmla="*/ 2539365 h 2612594"/>
                                    <a:gd name="connsiteX962" fmla="*/ 1432725 w 2647519"/>
                                    <a:gd name="connsiteY962" fmla="*/ 2539365 h 2612594"/>
                                    <a:gd name="connsiteX963" fmla="*/ 1371765 w 2647519"/>
                                    <a:gd name="connsiteY963" fmla="*/ 2544127 h 2612594"/>
                                    <a:gd name="connsiteX964" fmla="*/ 1320330 w 2647519"/>
                                    <a:gd name="connsiteY964" fmla="*/ 2542222 h 2612594"/>
                                    <a:gd name="connsiteX965" fmla="*/ 1249845 w 2647519"/>
                                    <a:gd name="connsiteY965" fmla="*/ 2542222 h 2612594"/>
                                    <a:gd name="connsiteX966" fmla="*/ 1242225 w 2647519"/>
                                    <a:gd name="connsiteY966" fmla="*/ 2541270 h 2612594"/>
                                    <a:gd name="connsiteX967" fmla="*/ 1212698 w 2647519"/>
                                    <a:gd name="connsiteY967" fmla="*/ 2528887 h 2612594"/>
                                    <a:gd name="connsiteX968" fmla="*/ 1196505 w 2647519"/>
                                    <a:gd name="connsiteY968" fmla="*/ 2539365 h 2612594"/>
                                    <a:gd name="connsiteX969" fmla="*/ 1196464 w 2647519"/>
                                    <a:gd name="connsiteY969" fmla="*/ 2539447 h 2612594"/>
                                    <a:gd name="connsiteX970" fmla="*/ 1209840 w 2647519"/>
                                    <a:gd name="connsiteY970" fmla="*/ 2530792 h 2612594"/>
                                    <a:gd name="connsiteX971" fmla="*/ 1239368 w 2647519"/>
                                    <a:gd name="connsiteY971" fmla="*/ 2543174 h 2612594"/>
                                    <a:gd name="connsiteX972" fmla="*/ 1193648 w 2647519"/>
                                    <a:gd name="connsiteY972" fmla="*/ 2541269 h 2612594"/>
                                    <a:gd name="connsiteX973" fmla="*/ 1194008 w 2647519"/>
                                    <a:gd name="connsiteY973" fmla="*/ 2541036 h 2612594"/>
                                    <a:gd name="connsiteX974" fmla="*/ 1164120 w 2647519"/>
                                    <a:gd name="connsiteY974" fmla="*/ 2536507 h 2612594"/>
                                    <a:gd name="connsiteX975" fmla="*/ 1128878 w 2647519"/>
                                    <a:gd name="connsiteY975" fmla="*/ 2528887 h 2612594"/>
                                    <a:gd name="connsiteX976" fmla="*/ 1098398 w 2647519"/>
                                    <a:gd name="connsiteY976" fmla="*/ 2522220 h 2612594"/>
                                    <a:gd name="connsiteX977" fmla="*/ 1070775 w 2647519"/>
                                    <a:gd name="connsiteY977" fmla="*/ 2517457 h 2612594"/>
                                    <a:gd name="connsiteX978" fmla="*/ 1045058 w 2647519"/>
                                    <a:gd name="connsiteY978" fmla="*/ 2512695 h 2612594"/>
                                    <a:gd name="connsiteX979" fmla="*/ 941235 w 2647519"/>
                                    <a:gd name="connsiteY979" fmla="*/ 2486025 h 2612594"/>
                                    <a:gd name="connsiteX980" fmla="*/ 888848 w 2647519"/>
                                    <a:gd name="connsiteY980" fmla="*/ 2470785 h 2612594"/>
                                    <a:gd name="connsiteX981" fmla="*/ 873608 w 2647519"/>
                                    <a:gd name="connsiteY981" fmla="*/ 2457450 h 2612594"/>
                                    <a:gd name="connsiteX982" fmla="*/ 838365 w 2647519"/>
                                    <a:gd name="connsiteY982" fmla="*/ 2450782 h 2612594"/>
                                    <a:gd name="connsiteX983" fmla="*/ 785978 w 2647519"/>
                                    <a:gd name="connsiteY983" fmla="*/ 2424112 h 2612594"/>
                                    <a:gd name="connsiteX984" fmla="*/ 770738 w 2647519"/>
                                    <a:gd name="connsiteY984" fmla="*/ 2425065 h 2612594"/>
                                    <a:gd name="connsiteX985" fmla="*/ 716445 w 2647519"/>
                                    <a:gd name="connsiteY985" fmla="*/ 2397442 h 2612594"/>
                                    <a:gd name="connsiteX986" fmla="*/ 706920 w 2647519"/>
                                    <a:gd name="connsiteY986" fmla="*/ 2380297 h 2612594"/>
                                    <a:gd name="connsiteX987" fmla="*/ 708825 w 2647519"/>
                                    <a:gd name="connsiteY987" fmla="*/ 2379345 h 2612594"/>
                                    <a:gd name="connsiteX988" fmla="*/ 742163 w 2647519"/>
                                    <a:gd name="connsiteY988" fmla="*/ 2397442 h 2612594"/>
                                    <a:gd name="connsiteX989" fmla="*/ 775500 w 2647519"/>
                                    <a:gd name="connsiteY989" fmla="*/ 2415540 h 2612594"/>
                                    <a:gd name="connsiteX990" fmla="*/ 785025 w 2647519"/>
                                    <a:gd name="connsiteY990" fmla="*/ 2409825 h 2612594"/>
                                    <a:gd name="connsiteX991" fmla="*/ 745973 w 2647519"/>
                                    <a:gd name="connsiteY991" fmla="*/ 2384107 h 2612594"/>
                                    <a:gd name="connsiteX992" fmla="*/ 713588 w 2647519"/>
                                    <a:gd name="connsiteY992" fmla="*/ 2369820 h 2612594"/>
                                    <a:gd name="connsiteX993" fmla="*/ 668820 w 2647519"/>
                                    <a:gd name="connsiteY993" fmla="*/ 2344102 h 2612594"/>
                                    <a:gd name="connsiteX994" fmla="*/ 630720 w 2647519"/>
                                    <a:gd name="connsiteY994" fmla="*/ 2319337 h 2612594"/>
                                    <a:gd name="connsiteX995" fmla="*/ 570713 w 2647519"/>
                                    <a:gd name="connsiteY995" fmla="*/ 2293620 h 2612594"/>
                                    <a:gd name="connsiteX996" fmla="*/ 547853 w 2647519"/>
                                    <a:gd name="connsiteY996" fmla="*/ 2274570 h 2612594"/>
                                    <a:gd name="connsiteX997" fmla="*/ 552615 w 2647519"/>
                                    <a:gd name="connsiteY997" fmla="*/ 2272665 h 2612594"/>
                                    <a:gd name="connsiteX998" fmla="*/ 575475 w 2647519"/>
                                    <a:gd name="connsiteY998" fmla="*/ 2279332 h 2612594"/>
                                    <a:gd name="connsiteX999" fmla="*/ 527850 w 2647519"/>
                                    <a:gd name="connsiteY999" fmla="*/ 2229802 h 2612594"/>
                                    <a:gd name="connsiteX1000" fmla="*/ 501180 w 2647519"/>
                                    <a:gd name="connsiteY1000" fmla="*/ 2207895 h 2612594"/>
                                    <a:gd name="connsiteX1001" fmla="*/ 476415 w 2647519"/>
                                    <a:gd name="connsiteY1001" fmla="*/ 2185987 h 2612594"/>
                                    <a:gd name="connsiteX1002" fmla="*/ 444983 w 2647519"/>
                                    <a:gd name="connsiteY1002" fmla="*/ 2160270 h 2612594"/>
                                    <a:gd name="connsiteX1003" fmla="*/ 399263 w 2647519"/>
                                    <a:gd name="connsiteY1003" fmla="*/ 2109787 h 2612594"/>
                                    <a:gd name="connsiteX1004" fmla="*/ 396126 w 2647519"/>
                                    <a:gd name="connsiteY1004" fmla="*/ 2099983 h 2612594"/>
                                    <a:gd name="connsiteX1005" fmla="*/ 386880 w 2647519"/>
                                    <a:gd name="connsiteY1005" fmla="*/ 2090737 h 2612594"/>
                                    <a:gd name="connsiteX1006" fmla="*/ 355448 w 2647519"/>
                                    <a:gd name="connsiteY1006" fmla="*/ 2056447 h 2612594"/>
                                    <a:gd name="connsiteX1007" fmla="*/ 351638 w 2647519"/>
                                    <a:gd name="connsiteY1007" fmla="*/ 2039302 h 2612594"/>
                                    <a:gd name="connsiteX1008" fmla="*/ 339255 w 2647519"/>
                                    <a:gd name="connsiteY1008" fmla="*/ 2022157 h 2612594"/>
                                    <a:gd name="connsiteX1009" fmla="*/ 337780 w 2647519"/>
                                    <a:gd name="connsiteY1009" fmla="*/ 2019844 h 2612594"/>
                                    <a:gd name="connsiteX1010" fmla="*/ 323062 w 2647519"/>
                                    <a:gd name="connsiteY1010" fmla="*/ 2009774 h 2612594"/>
                                    <a:gd name="connsiteX1011" fmla="*/ 294487 w 2647519"/>
                                    <a:gd name="connsiteY1011" fmla="*/ 1968817 h 2612594"/>
                                    <a:gd name="connsiteX1012" fmla="*/ 278295 w 2647519"/>
                                    <a:gd name="connsiteY1012" fmla="*/ 1930717 h 2612594"/>
                                    <a:gd name="connsiteX1013" fmla="*/ 276390 w 2647519"/>
                                    <a:gd name="connsiteY1013" fmla="*/ 1930717 h 2612594"/>
                                    <a:gd name="connsiteX1014" fmla="*/ 254483 w 2647519"/>
                                    <a:gd name="connsiteY1014" fmla="*/ 1888807 h 2612594"/>
                                    <a:gd name="connsiteX1015" fmla="*/ 233528 w 2647519"/>
                                    <a:gd name="connsiteY1015" fmla="*/ 1846897 h 2612594"/>
                                    <a:gd name="connsiteX1016" fmla="*/ 211620 w 2647519"/>
                                    <a:gd name="connsiteY1016" fmla="*/ 1798320 h 2612594"/>
                                    <a:gd name="connsiteX1017" fmla="*/ 191618 w 2647519"/>
                                    <a:gd name="connsiteY1017" fmla="*/ 1748790 h 2612594"/>
                                    <a:gd name="connsiteX1018" fmla="*/ 211620 w 2647519"/>
                                    <a:gd name="connsiteY1018" fmla="*/ 1782127 h 2612594"/>
                                    <a:gd name="connsiteX1019" fmla="*/ 231623 w 2647519"/>
                                    <a:gd name="connsiteY1019" fmla="*/ 1824037 h 2612594"/>
                                    <a:gd name="connsiteX1020" fmla="*/ 238290 w 2647519"/>
                                    <a:gd name="connsiteY1020" fmla="*/ 1846897 h 2612594"/>
                                    <a:gd name="connsiteX1021" fmla="*/ 241046 w 2647519"/>
                                    <a:gd name="connsiteY1021" fmla="*/ 1850938 h 2612594"/>
                                    <a:gd name="connsiteX1022" fmla="*/ 237654 w 2647519"/>
                                    <a:gd name="connsiteY1022" fmla="*/ 1833303 h 2612594"/>
                                    <a:gd name="connsiteX1023" fmla="*/ 228809 w 2647519"/>
                                    <a:gd name="connsiteY1023" fmla="*/ 1817250 h 2612594"/>
                                    <a:gd name="connsiteX1024" fmla="*/ 214411 w 2647519"/>
                                    <a:gd name="connsiteY1024" fmla="*/ 1784874 h 2612594"/>
                                    <a:gd name="connsiteX1025" fmla="*/ 197332 w 2647519"/>
                                    <a:gd name="connsiteY1025" fmla="*/ 1756409 h 2612594"/>
                                    <a:gd name="connsiteX1026" fmla="*/ 176377 w 2647519"/>
                                    <a:gd name="connsiteY1026" fmla="*/ 1699259 h 2612594"/>
                                    <a:gd name="connsiteX1027" fmla="*/ 158424 w 2647519"/>
                                    <a:gd name="connsiteY1027" fmla="*/ 1640674 h 2612594"/>
                                    <a:gd name="connsiteX1028" fmla="*/ 152529 w 2647519"/>
                                    <a:gd name="connsiteY1028" fmla="*/ 1623596 h 2612594"/>
                                    <a:gd name="connsiteX1029" fmla="*/ 126853 w 2647519"/>
                                    <a:gd name="connsiteY1029" fmla="*/ 1521108 h 2612594"/>
                                    <a:gd name="connsiteX1030" fmla="*/ 115498 w 2647519"/>
                                    <a:gd name="connsiteY1030" fmla="*/ 1446707 h 2612594"/>
                                    <a:gd name="connsiteX1031" fmla="*/ 115417 w 2647519"/>
                                    <a:gd name="connsiteY1031" fmla="*/ 1448752 h 2612594"/>
                                    <a:gd name="connsiteX1032" fmla="*/ 116370 w 2647519"/>
                                    <a:gd name="connsiteY1032" fmla="*/ 1463992 h 2612594"/>
                                    <a:gd name="connsiteX1033" fmla="*/ 121132 w 2647519"/>
                                    <a:gd name="connsiteY1033" fmla="*/ 1499235 h 2612594"/>
                                    <a:gd name="connsiteX1034" fmla="*/ 126847 w 2647519"/>
                                    <a:gd name="connsiteY1034" fmla="*/ 1535430 h 2612594"/>
                                    <a:gd name="connsiteX1035" fmla="*/ 117322 w 2647519"/>
                                    <a:gd name="connsiteY1035" fmla="*/ 1503997 h 2612594"/>
                                    <a:gd name="connsiteX1036" fmla="*/ 110655 w 2647519"/>
                                    <a:gd name="connsiteY1036" fmla="*/ 1463992 h 2612594"/>
                                    <a:gd name="connsiteX1037" fmla="*/ 103035 w 2647519"/>
                                    <a:gd name="connsiteY1037" fmla="*/ 1463992 h 2612594"/>
                                    <a:gd name="connsiteX1038" fmla="*/ 98272 w 2647519"/>
                                    <a:gd name="connsiteY1038" fmla="*/ 1427797 h 2612594"/>
                                    <a:gd name="connsiteX1039" fmla="*/ 91605 w 2647519"/>
                                    <a:gd name="connsiteY1039" fmla="*/ 1404937 h 2612594"/>
                                    <a:gd name="connsiteX1040" fmla="*/ 85890 w 2647519"/>
                                    <a:gd name="connsiteY1040" fmla="*/ 1383030 h 2612594"/>
                                    <a:gd name="connsiteX1041" fmla="*/ 69697 w 2647519"/>
                                    <a:gd name="connsiteY1041" fmla="*/ 1365885 h 2612594"/>
                                    <a:gd name="connsiteX1042" fmla="*/ 64935 w 2647519"/>
                                    <a:gd name="connsiteY1042" fmla="*/ 1365885 h 2612594"/>
                                    <a:gd name="connsiteX1043" fmla="*/ 60172 w 2647519"/>
                                    <a:gd name="connsiteY1043" fmla="*/ 1342072 h 2612594"/>
                                    <a:gd name="connsiteX1044" fmla="*/ 58267 w 2647519"/>
                                    <a:gd name="connsiteY1044" fmla="*/ 1311592 h 2612594"/>
                                    <a:gd name="connsiteX1045" fmla="*/ 62077 w 2647519"/>
                                    <a:gd name="connsiteY1045" fmla="*/ 1268730 h 2612594"/>
                                    <a:gd name="connsiteX1046" fmla="*/ 63982 w 2647519"/>
                                    <a:gd name="connsiteY1046" fmla="*/ 1253490 h 2612594"/>
                                    <a:gd name="connsiteX1047" fmla="*/ 67226 w 2647519"/>
                                    <a:gd name="connsiteY1047" fmla="*/ 1243037 h 2612594"/>
                                    <a:gd name="connsiteX1048" fmla="*/ 65649 w 2647519"/>
                                    <a:gd name="connsiteY1048" fmla="*/ 1219200 h 2612594"/>
                                    <a:gd name="connsiteX1049" fmla="*/ 67792 w 2647519"/>
                                    <a:gd name="connsiteY1049" fmla="*/ 1183957 h 2612594"/>
                                    <a:gd name="connsiteX1050" fmla="*/ 71602 w 2647519"/>
                                    <a:gd name="connsiteY1050" fmla="*/ 1176814 h 2612594"/>
                                    <a:gd name="connsiteX1051" fmla="*/ 71602 w 2647519"/>
                                    <a:gd name="connsiteY1051" fmla="*/ 1172527 h 2612594"/>
                                    <a:gd name="connsiteX1052" fmla="*/ 63982 w 2647519"/>
                                    <a:gd name="connsiteY1052" fmla="*/ 1186815 h 2612594"/>
                                    <a:gd name="connsiteX1053" fmla="*/ 57315 w 2647519"/>
                                    <a:gd name="connsiteY1053" fmla="*/ 1177290 h 2612594"/>
                                    <a:gd name="connsiteX1054" fmla="*/ 44932 w 2647519"/>
                                    <a:gd name="connsiteY1054" fmla="*/ 1160145 h 2612594"/>
                                    <a:gd name="connsiteX1055" fmla="*/ 42670 w 2647519"/>
                                    <a:gd name="connsiteY1055" fmla="*/ 1146572 h 2612594"/>
                                    <a:gd name="connsiteX1056" fmla="*/ 42075 w 2647519"/>
                                    <a:gd name="connsiteY1056" fmla="*/ 1147762 h 2612594"/>
                                    <a:gd name="connsiteX1057" fmla="*/ 38265 w 2647519"/>
                                    <a:gd name="connsiteY1057" fmla="*/ 1185862 h 2612594"/>
                                    <a:gd name="connsiteX1058" fmla="*/ 35407 w 2647519"/>
                                    <a:gd name="connsiteY1058" fmla="*/ 1223962 h 2612594"/>
                                    <a:gd name="connsiteX1059" fmla="*/ 32550 w 2647519"/>
                                    <a:gd name="connsiteY1059" fmla="*/ 1253490 h 2612594"/>
                                    <a:gd name="connsiteX1060" fmla="*/ 32550 w 2647519"/>
                                    <a:gd name="connsiteY1060" fmla="*/ 1314449 h 2612594"/>
                                    <a:gd name="connsiteX1061" fmla="*/ 33502 w 2647519"/>
                                    <a:gd name="connsiteY1061" fmla="*/ 1345882 h 2612594"/>
                                    <a:gd name="connsiteX1062" fmla="*/ 35407 w 2647519"/>
                                    <a:gd name="connsiteY1062" fmla="*/ 1377314 h 2612594"/>
                                    <a:gd name="connsiteX1063" fmla="*/ 26835 w 2647519"/>
                                    <a:gd name="connsiteY1063" fmla="*/ 1406842 h 2612594"/>
                                    <a:gd name="connsiteX1064" fmla="*/ 24930 w 2647519"/>
                                    <a:gd name="connsiteY1064" fmla="*/ 1406842 h 2612594"/>
                                    <a:gd name="connsiteX1065" fmla="*/ 19215 w 2647519"/>
                                    <a:gd name="connsiteY1065" fmla="*/ 1349692 h 2612594"/>
                                    <a:gd name="connsiteX1066" fmla="*/ 19215 w 2647519"/>
                                    <a:gd name="connsiteY1066" fmla="*/ 1290637 h 2612594"/>
                                    <a:gd name="connsiteX1067" fmla="*/ 23977 w 2647519"/>
                                    <a:gd name="connsiteY1067" fmla="*/ 1244917 h 2612594"/>
                                    <a:gd name="connsiteX1068" fmla="*/ 32546 w 2647519"/>
                                    <a:gd name="connsiteY1068" fmla="*/ 1253485 h 2612594"/>
                                    <a:gd name="connsiteX1069" fmla="*/ 24930 w 2647519"/>
                                    <a:gd name="connsiteY1069" fmla="*/ 1243965 h 2612594"/>
                                    <a:gd name="connsiteX1070" fmla="*/ 23025 w 2647519"/>
                                    <a:gd name="connsiteY1070" fmla="*/ 1209675 h 2612594"/>
                                    <a:gd name="connsiteX1071" fmla="*/ 24930 w 2647519"/>
                                    <a:gd name="connsiteY1071" fmla="*/ 1157287 h 2612594"/>
                                    <a:gd name="connsiteX1072" fmla="*/ 25882 w 2647519"/>
                                    <a:gd name="connsiteY1072" fmla="*/ 1143000 h 2612594"/>
                                    <a:gd name="connsiteX1073" fmla="*/ 28740 w 2647519"/>
                                    <a:gd name="connsiteY1073" fmla="*/ 1119187 h 2612594"/>
                                    <a:gd name="connsiteX1074" fmla="*/ 40170 w 2647519"/>
                                    <a:gd name="connsiteY1074" fmla="*/ 1076325 h 2612594"/>
                                    <a:gd name="connsiteX1075" fmla="*/ 45865 w 2647519"/>
                                    <a:gd name="connsiteY1075" fmla="*/ 1047851 h 2612594"/>
                                    <a:gd name="connsiteX1076" fmla="*/ 43980 w 2647519"/>
                                    <a:gd name="connsiteY1076" fmla="*/ 1041082 h 2612594"/>
                                    <a:gd name="connsiteX1077" fmla="*/ 37312 w 2647519"/>
                                    <a:gd name="connsiteY1077" fmla="*/ 1079182 h 2612594"/>
                                    <a:gd name="connsiteX1078" fmla="*/ 25882 w 2647519"/>
                                    <a:gd name="connsiteY1078" fmla="*/ 1122045 h 2612594"/>
                                    <a:gd name="connsiteX1079" fmla="*/ 23025 w 2647519"/>
                                    <a:gd name="connsiteY1079" fmla="*/ 1145857 h 2612594"/>
                                    <a:gd name="connsiteX1080" fmla="*/ 22072 w 2647519"/>
                                    <a:gd name="connsiteY1080" fmla="*/ 1160145 h 2612594"/>
                                    <a:gd name="connsiteX1081" fmla="*/ 20167 w 2647519"/>
                                    <a:gd name="connsiteY1081" fmla="*/ 1212532 h 2612594"/>
                                    <a:gd name="connsiteX1082" fmla="*/ 22072 w 2647519"/>
                                    <a:gd name="connsiteY1082" fmla="*/ 1246822 h 2612594"/>
                                    <a:gd name="connsiteX1083" fmla="*/ 17310 w 2647519"/>
                                    <a:gd name="connsiteY1083" fmla="*/ 1292542 h 2612594"/>
                                    <a:gd name="connsiteX1084" fmla="*/ 17310 w 2647519"/>
                                    <a:gd name="connsiteY1084" fmla="*/ 1351597 h 2612594"/>
                                    <a:gd name="connsiteX1085" fmla="*/ 23025 w 2647519"/>
                                    <a:gd name="connsiteY1085" fmla="*/ 1408747 h 2612594"/>
                                    <a:gd name="connsiteX1086" fmla="*/ 24930 w 2647519"/>
                                    <a:gd name="connsiteY1086" fmla="*/ 1408747 h 2612594"/>
                                    <a:gd name="connsiteX1087" fmla="*/ 37312 w 2647519"/>
                                    <a:gd name="connsiteY1087" fmla="*/ 1463040 h 2612594"/>
                                    <a:gd name="connsiteX1088" fmla="*/ 43980 w 2647519"/>
                                    <a:gd name="connsiteY1088" fmla="*/ 1507807 h 2612594"/>
                                    <a:gd name="connsiteX1089" fmla="*/ 58267 w 2647519"/>
                                    <a:gd name="connsiteY1089" fmla="*/ 1553527 h 2612594"/>
                                    <a:gd name="connsiteX1090" fmla="*/ 80770 w 2647519"/>
                                    <a:gd name="connsiteY1090" fmla="*/ 1651843 h 2612594"/>
                                    <a:gd name="connsiteX1091" fmla="*/ 82734 w 2647519"/>
                                    <a:gd name="connsiteY1091" fmla="*/ 1670685 h 2612594"/>
                                    <a:gd name="connsiteX1092" fmla="*/ 86843 w 2647519"/>
                                    <a:gd name="connsiteY1092" fmla="*/ 1670685 h 2612594"/>
                                    <a:gd name="connsiteX1093" fmla="*/ 107798 w 2647519"/>
                                    <a:gd name="connsiteY1093" fmla="*/ 1721167 h 2612594"/>
                                    <a:gd name="connsiteX1094" fmla="*/ 115418 w 2647519"/>
                                    <a:gd name="connsiteY1094" fmla="*/ 1746885 h 2612594"/>
                                    <a:gd name="connsiteX1095" fmla="*/ 101130 w 2647519"/>
                                    <a:gd name="connsiteY1095" fmla="*/ 1724977 h 2612594"/>
                                    <a:gd name="connsiteX1096" fmla="*/ 85890 w 2647519"/>
                                    <a:gd name="connsiteY1096" fmla="*/ 1690687 h 2612594"/>
                                    <a:gd name="connsiteX1097" fmla="*/ 84938 w 2647519"/>
                                    <a:gd name="connsiteY1097" fmla="*/ 1700212 h 2612594"/>
                                    <a:gd name="connsiteX1098" fmla="*/ 76651 w 2647519"/>
                                    <a:gd name="connsiteY1098" fmla="*/ 1674524 h 2612594"/>
                                    <a:gd name="connsiteX1099" fmla="*/ 70650 w 2647519"/>
                                    <a:gd name="connsiteY1099" fmla="*/ 1675447 h 2612594"/>
                                    <a:gd name="connsiteX1100" fmla="*/ 63982 w 2647519"/>
                                    <a:gd name="connsiteY1100" fmla="*/ 1653540 h 2612594"/>
                                    <a:gd name="connsiteX1101" fmla="*/ 41122 w 2647519"/>
                                    <a:gd name="connsiteY1101" fmla="*/ 1601152 h 2612594"/>
                                    <a:gd name="connsiteX1102" fmla="*/ 26835 w 2647519"/>
                                    <a:gd name="connsiteY1102" fmla="*/ 1554480 h 2612594"/>
                                    <a:gd name="connsiteX1103" fmla="*/ 25882 w 2647519"/>
                                    <a:gd name="connsiteY1103" fmla="*/ 1515427 h 2612594"/>
                                    <a:gd name="connsiteX1104" fmla="*/ 19215 w 2647519"/>
                                    <a:gd name="connsiteY1104" fmla="*/ 1469707 h 2612594"/>
                                    <a:gd name="connsiteX1105" fmla="*/ 14452 w 2647519"/>
                                    <a:gd name="connsiteY1105" fmla="*/ 1423987 h 2612594"/>
                                    <a:gd name="connsiteX1106" fmla="*/ 3975 w 2647519"/>
                                    <a:gd name="connsiteY1106" fmla="*/ 1390650 h 2612594"/>
                                    <a:gd name="connsiteX1107" fmla="*/ 10642 w 2647519"/>
                                    <a:gd name="connsiteY1107" fmla="*/ 1213485 h 2612594"/>
                                    <a:gd name="connsiteX1108" fmla="*/ 17310 w 2647519"/>
                                    <a:gd name="connsiteY1108" fmla="*/ 1167765 h 2612594"/>
                                    <a:gd name="connsiteX1109" fmla="*/ 11595 w 2647519"/>
                                    <a:gd name="connsiteY1109" fmla="*/ 1143000 h 2612594"/>
                                    <a:gd name="connsiteX1110" fmla="*/ 23025 w 2647519"/>
                                    <a:gd name="connsiteY1110" fmla="*/ 1074420 h 2612594"/>
                                    <a:gd name="connsiteX1111" fmla="*/ 25882 w 2647519"/>
                                    <a:gd name="connsiteY1111" fmla="*/ 1058227 h 2612594"/>
                                    <a:gd name="connsiteX1112" fmla="*/ 33502 w 2647519"/>
                                    <a:gd name="connsiteY1112" fmla="*/ 1002982 h 2612594"/>
                                    <a:gd name="connsiteX1113" fmla="*/ 53505 w 2647519"/>
                                    <a:gd name="connsiteY1113" fmla="*/ 962977 h 2612594"/>
                                    <a:gd name="connsiteX1114" fmla="*/ 48742 w 2647519"/>
                                    <a:gd name="connsiteY1114" fmla="*/ 1017270 h 2612594"/>
                                    <a:gd name="connsiteX1115" fmla="*/ 53503 w 2647519"/>
                                    <a:gd name="connsiteY1115" fmla="*/ 1007964 h 2612594"/>
                                    <a:gd name="connsiteX1116" fmla="*/ 56362 w 2647519"/>
                                    <a:gd name="connsiteY1116" fmla="*/ 985718 h 2612594"/>
                                    <a:gd name="connsiteX1117" fmla="*/ 57315 w 2647519"/>
                                    <a:gd name="connsiteY1117" fmla="*/ 961072 h 2612594"/>
                                    <a:gd name="connsiteX1118" fmla="*/ 65887 w 2647519"/>
                                    <a:gd name="connsiteY1118" fmla="*/ 929639 h 2612594"/>
                                    <a:gd name="connsiteX1119" fmla="*/ 79222 w 2647519"/>
                                    <a:gd name="connsiteY1119" fmla="*/ 882014 h 2612594"/>
                                    <a:gd name="connsiteX1120" fmla="*/ 95415 w 2647519"/>
                                    <a:gd name="connsiteY1120" fmla="*/ 833437 h 2612594"/>
                                    <a:gd name="connsiteX1121" fmla="*/ 96628 w 2647519"/>
                                    <a:gd name="connsiteY1121" fmla="*/ 832072 h 2612594"/>
                                    <a:gd name="connsiteX1122" fmla="*/ 103988 w 2647519"/>
                                    <a:gd name="connsiteY1122" fmla="*/ 793432 h 2612594"/>
                                    <a:gd name="connsiteX1123" fmla="*/ 114465 w 2647519"/>
                                    <a:gd name="connsiteY1123" fmla="*/ 765809 h 2612594"/>
                                    <a:gd name="connsiteX1124" fmla="*/ 126848 w 2647519"/>
                                    <a:gd name="connsiteY1124" fmla="*/ 742949 h 2612594"/>
                                    <a:gd name="connsiteX1125" fmla="*/ 151613 w 2647519"/>
                                    <a:gd name="connsiteY1125" fmla="*/ 695324 h 2612594"/>
                                    <a:gd name="connsiteX1126" fmla="*/ 171615 w 2647519"/>
                                    <a:gd name="connsiteY1126" fmla="*/ 652462 h 2612594"/>
                                    <a:gd name="connsiteX1127" fmla="*/ 200190 w 2647519"/>
                                    <a:gd name="connsiteY1127" fmla="*/ 597217 h 2612594"/>
                                    <a:gd name="connsiteX1128" fmla="*/ 221145 w 2647519"/>
                                    <a:gd name="connsiteY1128" fmla="*/ 573404 h 2612594"/>
                                    <a:gd name="connsiteX1129" fmla="*/ 238290 w 2647519"/>
                                    <a:gd name="connsiteY1129" fmla="*/ 540067 h 2612594"/>
                                    <a:gd name="connsiteX1130" fmla="*/ 252578 w 2647519"/>
                                    <a:gd name="connsiteY1130" fmla="*/ 519112 h 2612594"/>
                                    <a:gd name="connsiteX1131" fmla="*/ 267818 w 2647519"/>
                                    <a:gd name="connsiteY1131" fmla="*/ 511492 h 2612594"/>
                                    <a:gd name="connsiteX1132" fmla="*/ 271628 w 2647519"/>
                                    <a:gd name="connsiteY1132" fmla="*/ 505777 h 2612594"/>
                                    <a:gd name="connsiteX1133" fmla="*/ 286868 w 2647519"/>
                                    <a:gd name="connsiteY1133" fmla="*/ 475297 h 2612594"/>
                                    <a:gd name="connsiteX1134" fmla="*/ 316395 w 2647519"/>
                                    <a:gd name="connsiteY1134" fmla="*/ 441007 h 2612594"/>
                                    <a:gd name="connsiteX1135" fmla="*/ 317199 w 2647519"/>
                                    <a:gd name="connsiteY1135" fmla="*/ 455339 h 2612594"/>
                                    <a:gd name="connsiteX1136" fmla="*/ 315045 w 2647519"/>
                                    <a:gd name="connsiteY1136" fmla="*/ 461363 h 2612594"/>
                                    <a:gd name="connsiteX1137" fmla="*/ 345922 w 2647519"/>
                                    <a:gd name="connsiteY1137" fmla="*/ 429577 h 2612594"/>
                                    <a:gd name="connsiteX1138" fmla="*/ 361162 w 2647519"/>
                                    <a:gd name="connsiteY1138" fmla="*/ 409575 h 2612594"/>
                                    <a:gd name="connsiteX1139" fmla="*/ 381165 w 2647519"/>
                                    <a:gd name="connsiteY1139" fmla="*/ 390525 h 2612594"/>
                                    <a:gd name="connsiteX1140" fmla="*/ 382889 w 2647519"/>
                                    <a:gd name="connsiteY1140" fmla="*/ 392440 h 2612594"/>
                                    <a:gd name="connsiteX1141" fmla="*/ 382118 w 2647519"/>
                                    <a:gd name="connsiteY1141" fmla="*/ 391477 h 2612594"/>
                                    <a:gd name="connsiteX1142" fmla="*/ 406883 w 2647519"/>
                                    <a:gd name="connsiteY1142" fmla="*/ 366712 h 2612594"/>
                                    <a:gd name="connsiteX1143" fmla="*/ 431648 w 2647519"/>
                                    <a:gd name="connsiteY1143" fmla="*/ 343852 h 2612594"/>
                                    <a:gd name="connsiteX1144" fmla="*/ 458318 w 2647519"/>
                                    <a:gd name="connsiteY1144" fmla="*/ 315277 h 2612594"/>
                                    <a:gd name="connsiteX1145" fmla="*/ 495465 w 2647519"/>
                                    <a:gd name="connsiteY1145" fmla="*/ 287654 h 2612594"/>
                                    <a:gd name="connsiteX1146" fmla="*/ 535470 w 2647519"/>
                                    <a:gd name="connsiteY1146" fmla="*/ 258127 h 2612594"/>
                                    <a:gd name="connsiteX1147" fmla="*/ 559389 w 2647519"/>
                                    <a:gd name="connsiteY1147" fmla="*/ 241440 h 2612594"/>
                                    <a:gd name="connsiteX1148" fmla="*/ 575475 w 2647519"/>
                                    <a:gd name="connsiteY1148" fmla="*/ 226694 h 2612594"/>
                                    <a:gd name="connsiteX1149" fmla="*/ 604050 w 2647519"/>
                                    <a:gd name="connsiteY1149" fmla="*/ 209549 h 2612594"/>
                                    <a:gd name="connsiteX1150" fmla="*/ 634530 w 2647519"/>
                                    <a:gd name="connsiteY1150" fmla="*/ 193357 h 2612594"/>
                                    <a:gd name="connsiteX1151" fmla="*/ 638565 w 2647519"/>
                                    <a:gd name="connsiteY1151" fmla="*/ 191282 h 2612594"/>
                                    <a:gd name="connsiteX1152" fmla="*/ 648937 w 2647519"/>
                                    <a:gd name="connsiteY1152" fmla="*/ 181094 h 2612594"/>
                                    <a:gd name="connsiteX1153" fmla="*/ 665963 w 2647519"/>
                                    <a:gd name="connsiteY1153" fmla="*/ 168592 h 2612594"/>
                                    <a:gd name="connsiteX1154" fmla="*/ 684656 w 2647519"/>
                                    <a:gd name="connsiteY1154" fmla="*/ 159067 h 2612594"/>
                                    <a:gd name="connsiteX1155" fmla="*/ 697880 w 2647519"/>
                                    <a:gd name="connsiteY1155" fmla="*/ 156023 h 2612594"/>
                                    <a:gd name="connsiteX1156" fmla="*/ 700252 w 2647519"/>
                                    <a:gd name="connsiteY1156" fmla="*/ 154304 h 2612594"/>
                                    <a:gd name="connsiteX1157" fmla="*/ 959332 w 2647519"/>
                                    <a:gd name="connsiteY1157" fmla="*/ 49529 h 2612594"/>
                                    <a:gd name="connsiteX1158" fmla="*/ 968945 w 2647519"/>
                                    <a:gd name="connsiteY1158" fmla="*/ 47439 h 2612594"/>
                                    <a:gd name="connsiteX1159" fmla="*/ 995527 w 2647519"/>
                                    <a:gd name="connsiteY1159" fmla="*/ 38099 h 2612594"/>
                                    <a:gd name="connsiteX1160" fmla="*/ 1013863 w 2647519"/>
                                    <a:gd name="connsiteY1160" fmla="*/ 34408 h 2612594"/>
                                    <a:gd name="connsiteX1161" fmla="*/ 1023424 w 2647519"/>
                                    <a:gd name="connsiteY1161" fmla="*/ 34327 h 2612594"/>
                                    <a:gd name="connsiteX1162" fmla="*/ 1026960 w 2647519"/>
                                    <a:gd name="connsiteY1162" fmla="*/ 33337 h 2612594"/>
                                    <a:gd name="connsiteX1163" fmla="*/ 1244130 w 2647519"/>
                                    <a:gd name="connsiteY1163" fmla="*/ 4762 h 2612594"/>
                                    <a:gd name="connsiteX1164" fmla="*/ 1305804 w 2647519"/>
                                    <a:gd name="connsiteY1164" fmla="*/ 4524 h 2612594"/>
                                    <a:gd name="connsiteX1165" fmla="*/ 1371765 w 2647519"/>
                                    <a:gd name="connsiteY1165" fmla="*/ 5714 h 2612594"/>
                                    <a:gd name="connsiteX1166" fmla="*/ 1372993 w 2647519"/>
                                    <a:gd name="connsiteY1166" fmla="*/ 6635 h 2612594"/>
                                    <a:gd name="connsiteX1167" fmla="*/ 1405103 w 2647519"/>
                                    <a:gd name="connsiteY1167" fmla="*/ 2857 h 2612594"/>
                                    <a:gd name="connsiteX1168" fmla="*/ 1434630 w 2647519"/>
                                    <a:gd name="connsiteY1168" fmla="*/ 7619 h 2612594"/>
                                    <a:gd name="connsiteX1169" fmla="*/ 1464158 w 2647519"/>
                                    <a:gd name="connsiteY1169" fmla="*/ 13334 h 2612594"/>
                                    <a:gd name="connsiteX1170" fmla="*/ 1479392 w 2647519"/>
                                    <a:gd name="connsiteY1170" fmla="*/ 16797 h 2612594"/>
                                    <a:gd name="connsiteX1171" fmla="*/ 1463205 w 2647519"/>
                                    <a:gd name="connsiteY1171" fmla="*/ 12382 h 2612594"/>
                                    <a:gd name="connsiteX1172" fmla="*/ 1433677 w 2647519"/>
                                    <a:gd name="connsiteY1172" fmla="*/ 6667 h 2612594"/>
                                    <a:gd name="connsiteX1173" fmla="*/ 1404150 w 2647519"/>
                                    <a:gd name="connsiteY1173" fmla="*/ 1905 h 2612594"/>
                                    <a:gd name="connsiteX1174" fmla="*/ 1404150 w 2647519"/>
                                    <a:gd name="connsiteY1174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4" y="2520821"/>
                                      </a:moveTo>
                                      <a:lnTo>
                                        <a:pt x="1643880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3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2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6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3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4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6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1" y="2265793"/>
                                      </a:lnTo>
                                      <a:close/>
                                      <a:moveTo>
                                        <a:pt x="2099802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80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61" y="2217358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6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5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5"/>
                                      </a:moveTo>
                                      <a:lnTo>
                                        <a:pt x="477272" y="2155822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4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2" y="2051897"/>
                                      </a:lnTo>
                                      <a:lnTo>
                                        <a:pt x="2291272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1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60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5"/>
                                      </a:lnTo>
                                      <a:lnTo>
                                        <a:pt x="2141046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900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2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0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1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8" y="2365909"/>
                                      </a:lnTo>
                                      <a:lnTo>
                                        <a:pt x="1809483" y="2392922"/>
                                      </a:lnTo>
                                      <a:cubicBezTo>
                                        <a:pt x="1768715" y="2410756"/>
                                        <a:pt x="1726785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10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3" y="1686218"/>
                                      </a:lnTo>
                                      <a:lnTo>
                                        <a:pt x="2513218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1" y="1451152"/>
                                      </a:lnTo>
                                      <a:lnTo>
                                        <a:pt x="2586542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599181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6" y="1369207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7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0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0" y="383325"/>
                                      </a:lnTo>
                                      <a:lnTo>
                                        <a:pt x="456651" y="391477"/>
                                      </a:lnTo>
                                      <a:lnTo>
                                        <a:pt x="454684" y="394338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52" y="590631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4" y="394338"/>
                                      </a:lnTo>
                                      <a:lnTo>
                                        <a:pt x="464430" y="383325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6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50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4" y="364272"/>
                                        <a:pt x="504752" y="361295"/>
                                      </a:cubicBezTo>
                                      <a:lnTo>
                                        <a:pt x="512657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8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8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3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5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7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3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9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1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9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cubicBezTo>
                                        <a:pt x="2525242" y="1820227"/>
                                        <a:pt x="2519527" y="1823085"/>
                                        <a:pt x="2514765" y="1824990"/>
                                      </a:cubicBez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6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6" y="2155031"/>
                                        <a:pt x="2319383" y="2160389"/>
                                      </a:cubicBezTo>
                                      <a:lnTo>
                                        <a:pt x="2303230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5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1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4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60" y="2417870"/>
                                      </a:lnTo>
                                      <a:lnTo>
                                        <a:pt x="1997979" y="2418995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80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6" y="1850938"/>
                                      </a:lnTo>
                                      <a:lnTo>
                                        <a:pt x="237654" y="1833303"/>
                                      </a:lnTo>
                                      <a:lnTo>
                                        <a:pt x="228809" y="1817250"/>
                                      </a:lnTo>
                                      <a:lnTo>
                                        <a:pt x="214411" y="1784874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4" y="1640674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9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6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2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9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5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>
                                    <a:alpha val="36000"/>
                                  </a:schemeClr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7357BA8" id="Grupo 7" o:spid="_x0000_s1026" style="position:absolute;margin-left:-78.5pt;margin-top:-76.85pt;width:320pt;height:300.75pt;z-index:-251657216" coordsize="40638,38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">
                      <v:shape id="Forma libre: Forma 10" o:spid="_x0000_s1027" style="position:absolute;width:40638;height:3819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      <v:fill color2="#0072c7 [3205]" o:opacity2="24248f" focusposition="1" focussize="" focus="100%" type="gradientRadial"/>
                        <v:stroke joinstyle="miter"/>
                        <v:path arrowok="t" o:connecttype="custom" o:connectlocs="2209420,3798808;2190428,3808548;2191566,3809013;2367339,3699931;2305932,3713857;2213821,3724997;2209436,3713857;2273767,3708286;2367339,3699931;2527070,3685354;2523319,3686363;2525242,3686006;1381174,3664422;1446236,3680436;1474016,3681828;1551505,3718035;1586594,3724997;1588789,3725694;1596829,3718035;1627532,3726390;1658236,3733352;1718734,3746752;1719643,3745885;1789822,3757025;1823449,3762596;1857077,3765381;1925793,3768166;2019366,3766772;2023427,3766772;2032525,3761898;2052994,3755632;2073828,3755284;2088084,3757024;2091921,3766772;2124634,3766772;2114401,3780698;2108552,3787661;2089545,3796016;2054455,3796016;2009132,3793231;1911173,3790446;1838070,3784876;1773739,3776521;1709408,3766772;1611450,3752847;1535423,3729175;1536302,3728567;1491561,3715250;1452084,3698539;1406761,3684614;1359975,3669296;1381174,3664422;2241822,3634567;2219484,3637814;2064994,3645244;2115862,3651192;2129021,3648407;2219670,3638660;2234586,3635897;2380624,3614390;2304750,3625419;2330787,3626127;2368252,3619513;2657591,3611169;2419620,3671528;2540045,3645972;1131892,3582959;1300029,3651192;1359975,3669296;1405298,3684613;1450623,3698538;1490098,3715248;1481325,3722212;1457932,3718033;1374595,3688791;1333657,3673473;1292720,3656762;1238622,3638660;1191836,3619165;1155285,3601061;1131892,3582959;1200610,3548147;1281023,3587138;1270789,3592708;1177217,3549539;1200610,3548147;903810,3453456;1003231,3506371;1023699,3528652;976913,3504978;941824,3484091;903810,3453456;1078148,3417724;1078162,3418120;1083100,3423813;1083643,3421427;3213336,3326314;3208026,3326735;3120302,3386614;3034040,3431175;2972633,3465988;2939006,3479913;2903916,3493838;2861516,3514727;2829350,3532829;2782564,3550932;2734317,3567642;2721157,3580174;2700688,3587138;2649517,3595493;2583723,3614988;2523779,3633090;2457986,3651194;2376110,3670689;2260607,3688791;2257683,3692969;2202149,3706193;2203588,3706895;2265260,3692209;2266456,3688791;2381960,3670689;2463835,3651194;2529628,3633090;2589573,3614988;2655365,3595493;2706538,3587138;2671897,3606934;2672910,3606633;2709462,3585744;2729931,3578783;2731294,3578423;2740165,3569034;2788414,3552324;2835200,3534222;2867366,3516118;2909765,3495231;2944854,3481306;2968917,3471343;2981407,3463202;3042813,3428390;3129075,3383829;706182,3307057;711732,3311592;713628,3312512;3223149,3270705;3222647,3271034;3222647,3271432;3224971,3271748;3225571,3271034;3254736,3249919;3246103,3255599;3244577,3257109;3250496,3253501;586802,3179778;642021,3241701;598238,3191660;3358254,3179738;3358124,3179781;3357157,3186091;3333764,3211157;3305984,3240399;3307658,3240032;3333764,3212548;3357157,3187483;3358254,3179738;729707,3148380;732602,3151738;732748,3151277;513439,3116464;551453,3140137;553319,3142231;570642,3145881;609934,3180520;664031,3222295;687424,3252931;700582,3268249;756141,3312810;740059,3325342;688318,3270586;685963,3271034;734927,3322851;740059,3325342;756142,3312810;895038,3417248;867259,3425604;877493,3432567;836555,3433959;810238,3417248;785383,3399146;723977,3350407;666955,3301670;614321,3252931;589467,3229259;566074,3204193;574846,3193053;604087,3218119;636253,3241791;675728,3282175;679083,3284916;636253,3241791;605549,3218119;576307,3193053;544142,3155454;513439,3116464;3734370,2895053;3733629,2895356;3717660,2931858;3719020,2720598;3680274,2773903;3661267,2807324;3642261,2837959;3596936,2895053;3557461,2952146;3522371,2998100;3519445,2999803;3517051,3003182;3520908,3000885;3555998,2954933;3595474,2897838;3640798,2840746;3659805,2810110;3678811,2776690;3718288,2722381;3870343,2701493;3851335,2755801;3817708,2814287;3784080,2874166;3753378,2911764;3773846,2872773;3791391,2833782;3804549,2812895;3822094,2785045;3838177,2757194;3870343,2701493;3775707,2582127;3740218,2641614;3739566,2643044;3775308,2583128;3795170,2447394;3752516,2558389;3662791,2733070;3649655,2752852;3649570,2753016;3618866,2803147;3588163,2857456;3553074,2899232;3523832,2946577;3351309,3131782;3294287,3177736;3288817,3181698;3286457,3183973;3262613,3202486;3243116,3223689;3171474,3275213;3160248,3281967;3129758,3305641;3125355,3308364;3118839,3314203;3061820,3350409;3004798,3383829;2998271,3386980;2959664,3410864;2947696,3416614;2936082,3424212;2896605,3445100;2859721,3458878;2777516,3498370;2584650,3566881;2450254,3599794;2558869,3580174;2579338,3575996;2645130,3553716;2686068,3541184;2751862,3509155;2826426,3484090;2874199,3466246;2895144,3454847;2914149,3449279;2940467,3435352;2947382,3430775;2965323,3414465;3004798,3392185;3049709,3371217;3066205,3361548;3123226,3325342;3148081,3303062;3175861,3286351;3247501,3234829;3298674,3188875;3355694,3142922;3528218,2957716;3551961,2919274;3553074,2915940;3591087,2860240;3602784,2843529;3618336,2822984;3623253,2814287;3653956,2764156;3713901,2645791;3772384,2519072;3789563,2467548;3955141,2324119;3950756,2326904;3950756,2326904;3968951,2241590;3968426,2244053;3972686,2248923;3985845,2262848;3994618,2257278;3994839,2256209;3988769,2260063;3974149,2247530;3955919,2083404;3954899,2083458;3953049,2083556;3953680,2090175;3952219,2124989;3946370,2145876;3911281,2198792;3902508,2244746;3893736,2260063;3879115,2326904;3863032,2379820;3845487,2431344;3835253,2471727;3823557,2513502;3832885,2499684;3841102,2470333;3848411,2428558;3865956,2377035;3882039,2324119;3896660,2257278;3905432,2241960;3914205,2196007;3949294,2143091;3925901,2250315;3908357,2339436;3868880,2453623;3861072,2465193;3857733,2482519;3846950,2512110;3806012,2597054;3787004,2641614;3775308,2665288;3760687,2690353;3721212,2757194;3678811,2822642;3624716,2910372;3564770,2996708;3525295,3045446;3482895,3092792;3468274,3112287;3452192,3131782;3427336,3151277;3386685,3194145;3387860,3198623;3345460,3240399;3300136,3271034;3263585,3298885;3228959,3322985;3234343,3322558;3272357,3296100;3308909,3268249;3354233,3237614;3396633,3195838;3395171,3190268;3436108,3147101;3460964,3127605;3477046,3108110;3491667,3088615;3534068,3041269;3573543,2992530;3633488,2906194;3687584,2818465;3729984,2753016;3769460,2686175;3784080,2661110;3795777,2637437;3814784,2592877;3855722,2507932;3871804,2450839;3911281,2336653;3928825,2247531;3952219,2140306;3957493,2121472;3953680,2120811;3955141,2085999;3987307,2053970;3970282,2121535;3970284,2121535;3987308,2053971;4000466,2040045;3991694,2058148;3989684,2096093;3988769,2131951;3974149,2174800;3974149,2179694;3991694,2131951;3994618,2058147;4001435,2044081;3937596,1980165;3928017,2001734;3924439,2033083;3919826,2018438;3918139,2020505;3922977,2035868;3920053,2058148;3925901,2076250;3930434,2076010;3927363,2066502;3930287,2044221;3937596,1980165;4060411,1942568;4063336,1943960;4061873,2002446;4063336,2042830;4058949,2116633;4054563,2158408;4041404,2219679;4037018,2271203;4015087,2365895;3994618,2448053;3958067,2463371;3960991,2455016;3966839,2396530;3988769,2335259;4006314,2325512;4006314,2325511;4025322,2219679;4035556,2169548;4044328,2118026;4051639,2069287;4054563,2023334;4056024,1984344;4058949,1963455;4060411,1942568;205919,1296903;206646,1297249;206715,1297055;294129,1097308;261964,1154400;235647,1175289;235584,1176622;233039,1229931;233112,1229804;235647,1176681;261964,1155792;294129,1098699;295225,1099395;295773,1098351;311673,976157;291204,990083;260501,1051354;267525,1056706;267754,1055766;261964,1051354;292666,990083;310791,977752;424252,896784;422406,898192;414567,926898;409632,941345;275122,1175289;256114,1232382;238569,1290868;200556,1413410;175701,1496961;164005,1559625;158156,1591652;153769,1623681;140612,1710018;136225,1762933;143536,1818634;146962,1788284;146460,1778250;152308,1719764;165466,1633428;175902,1621500;191057,1524905;190322,1508101;204766,1468662;213360,1435550;210791,1441260;202018,1438475;180087,1498354;181549,1531775;171314,1595831;169853,1606971;155232,1623681;159618,1591652;165466,1559625;177162,1496961;202018,1413410;240032,1290868;257577,1232382;276583,1175289;411093,941345;424252,896784;450571,757532;450570,757532;457879,763102;457879,763101;714024,559275;713743,559488;712890,560408;700949,572326;697930,576509;695957,578631;687424,590429;598239,690691;573383,718542;548529,747784;438623,863482;549990,746392;574844,717148;599700,689298;688886,589036;697930,576509;712890,560408;751138,463252;738519,467439;729134,470757;726901,473456;710817,487381;669880,512447;642101,541690;615784,570933;598239,586251;597643,585541;581060,604529;552914,637775;507591,685121;514901,693475;515040,693358;509052,686513;554376,639167;599700,586251;617245,570934;643562,541690;671341,512448;712279,487383;728362,473458;745907,467192;751445,465554;2868827,211663;2943391,243691;2975557,268756;2903916,235336;2868827,211663;2626124,110009;2684607,122541;2766482,161531;2626124,110009;1745962,100784;1715257,104438;1649464,112794;1585133,126719;1557354,135074;1525189,143429;1454804,156598;1441850,161533;1352665,190775;1264941,224195;1203534,250654;1162597,265971;1061713,310532;1013466,339775;966680,369018;892114,421934;821934,474849;754768,530656;760528,537514;774783,528201;786917,519587;830707,483205;900886,430289;975451,377373;1022237,348129;1070486,318887;1171367,274326;1210844,254831;1272251,228372;1359975,194952;1449160,165709;1486624,158701;1504722,152811;1751049,102197;2268832,70844;2300082,73803;2342483,87728;2310318,83551;2243063,71018;2268832,70844;2438979,59878;2498923,64055;2572027,91905;2481379,76588;2438979,59878;1949919,59530;1781050,68233;1664084,83550;1608526,97475;1560277,114185;1493022,122541;1238622,215840;1146513,254831;1118733,264578;1093879,277111;1047093,300783;973989,336989;918431,378765;757603,498522;723994,526357;691113,554952;691810,555616;438873,838297;387700,905138;364307,945522;340914,983119;297052,1061101;249340,1132709;248804,1134905;232721,1176681;221024,1196176;218100,1198961;205125,1240041;202018,1264410;199094,1299223;178625,1356317;159618,1413410;139149,1496961;127452,1573550;120143,1650138;130376,1597222;131325,1592856;133301,1572157;144997,1495569;148659,1496733;148977,1495439;144999,1494176;165468,1410624;184474,1353530;204849,1296699;203481,1296438;206405,1261625;222487,1196176;234184,1176681;234577,1175663;250267,1134905;298515,1062494;342377,984513;365770,946915;389163,906531;440336,839690;693273,557009;760528,498523;921355,378766;976913,336990;1050017,300785;1096803,277111;1121659,264579;1149437,254831;1241548,215840;1495948,122542;1563203,114187;1611450,97477;1667009,83551;1783974,68233;1952843,60052;2088575,64389;2155339,0;2224055,4177;2294234,11140;2341020,22280;2371724,36206;2409738,29242;2466758,41776;2501847,51523;2500386,52916;2498923,62663;2438979,58486;2418510,52916;2398042,48738;2358565,40382;2319090,32027;2278152,26457;2232829,26457;2196276,26457;2139257,26457;2136578,25643;2111477,37597;2120249,51523;2207973,68233;2168935,68882;2169594,68930;2210897,68233;2245987,72411;2313242,84943;2345407,89121;2399504,100262;2455063,111402;2509159,123934;2563256,139252;2589573,146214;2615890,154569;2616229,154865;2635102,157964;2680837,174151;2687225,183370;2688993,183813;2729931,199130;2765021,213055;2800110,228374;2826428,242299;2843972,250654;2862979,260401;2927309,295215;3009185,345346;3051586,373196;3052814,374031;3074482,386569;3899584,1864587;3898967,1876240;3915666,1878512;3931748,1889652;3939059,1927250;3966838,1971810;3978536,1972823;3978536,1962063;3990421,1930618;3990231,1924466;4001927,1886867;4018011,1886867;4042865,1871550;4045789,1932821;4038480,1962063;4029707,1989914;4025320,2035868;4023859,2059540;4020935,2083214;4014701,2087173;4015087,2088782;4021059,2084990;4023859,2062325;4025320,2038653;4029707,1992699;4038480,1964848;4045789,1935606;4057486,1943961;4056024,1964848;4053100,1985737;4051637,2024728;4048713,2070680;4041404,2119419;4032631,2170942;4022396,2221072;4003390,2326904;3985845,2336653;3963914,2397924;3958065,2456410;3955141,2464765;3930287,2528821;3922976,2534391;3892273,2602624;3924439,2534391;3931748,2528821;3884962,2655539;3860108,2668073;3854953,2677893;3855722,2679212;3861570,2668071;3886425,2655539;3868880,2702885;3836715,2758586;3820633,2786437;3803088,2814287;3789928,2835174;3770922,2875558;3750453,2914549;3718288,2956324;3686123,2995315;3687463,2992686;3651031,3039876;3572080,3122035;3556537,3144813;3572080,3123427;3651031,3041267;3591087,3127604;3560201,3158415;3535406,3175774;3534066,3177736;3518564,3189094;3517984,3193053;3449266,3259894;3376163,3323950;3372783,3326286;3348384,3355978;3289902,3397753;3235243,3436798;3235046,3437025;3289902,3399146;3348384,3357371;3300136,3403323;3260843,3427693;3233662,3438627;3232881,3439530;3203639,3457632;3192621,3462496;3164896,3483917;3137847,3502193;3096909,3527258;3083751,3528652;3069126,3534843;3066853,3536488;3085213,3530044;3098372,3528652;3045738,3566249;3012109,3582961;2978483,3598278;2954730,3601671;2950703,3603848;2839586,3649800;2833920,3651027;2800110,3672081;2819117,3677651;2748937,3706895;2754786,3687399;2731393,3695754;2709462,3702716;2664138,3716642;2658082,3709719;2636358,3713857;2610040,3719427;2555945,3731960;2554161,3732749;2605655,3720818;2631972,3715248;2653902,3711071;2662675,3718033;2708000,3704108;2729930,3697146;2753323,3688791;2747475,3708286;2686068,3736137;2683058,3735334;2640745,3751454;2605655,3761202;2553021,3773734;2531273,3771994;2485785,3780424;2484303,3783483;2362952,3805763;2335172,3798800;2311779,3798800;2270841,3811333;2234290,3814118;2197738,3815510;2193767,3813890;2160456,3819514;2120249,3812725;2121712,3811333;2129021,3801585;2095395,3797408;2111477,3789053;2159726,3787659;2206512,3786268;2273765,3787659;2320551,3783483;2408275,3765379;2466758,3752847;2510620,3751454;2513671,3750104;2471145,3751455;2412662,3763987;2324938,3782091;2278152,3786268;2210897,3784876;2164111,3786268;2115862,3787661;2117325,3782091;2127559,3768166;2577875,3697146;2883447,3587138;2963860,3546754;3009185,3524473;3055971,3500801;3143695,3450670;3213874,3399146;3345460,3301670;3382011,3273819;3417101,3244577;3469735,3198623;3491667,3163811;3523169,3136307;3523423,3134579;3493130,3161026;3471198,3195838;3418564,3241792;3383474,3271034;3346923,3298885;3215337,3396361;3145158,3447885;3057434,3498016;3010648,3521688;2965323,3543969;2884910,3584353;2579338,3694361;2129021,3765381;2095395,3765381;2091008,3754240;2055918,3752847;2023753,3765381;1930180,3766772;1861464,3763987;1827836,3761202;1794209,3755632;1814466,3735054;1810291,3736137;1734819,3722826;1731339,3723605;1586596,3698539;1529574,3687399;1479864,3679044;1419920,3652586;1345354,3626128;1267865,3596885;1281023,3587138;1335120,3596885;1358513,3616380;1438926,3638660;1598292,3677651;1637767,3684614;1680168,3691576;1726954,3701325;1778512,3711943;1782511,3711071;1830760,3718035;1832221,3715250;1902400,3718035;1914097,3719427;2022290,3719427;2101241,3722212;2194814,3715250;2206510,3715250;2210897,3726390;2303007,3715250;2364413,3701325;2399503,3695754;2421435,3692969;2469682,3681829;2509159,3673474;2548634,3663726;2621043,3651790;2630511,3648409;2554483,3660941;2515007,3670689;2475532,3679044;2427283,3690184;2405353,3692969;2370263,3698539;2275228,3706895;2210897,3712465;2199201,3712465;2105628,3719427;2026677,3716642;1918484,3716642;1906787,3715250;1861464,3697146;1836608,3712465;1836545,3712585;1857077,3699931;1902402,3718033;1832223,3715248;1832775,3714908;1786898,3708286;1732802,3697146;1686016,3687399;1643615,3680436;1604140,3673474;1444775,3634483;1364362,3612203;1340969,3592708;1286871,3582959;1206459,3543969;1183065,3545362;1099727,3504978;1085106,3479913;1088030,3478521;1139203,3504978;1190375,3531437;1204996,3523082;1145052,3485483;1095341,3464596;1026624,3426997;968141,3390791;876032,3353194;840942,3325343;848252,3322558;883341,3332305;810238,3259894;769300,3227867;731286,3195838;683039,3158241;612860,3084436;608044,3070103;593852,3056586;545605,3006455;539756,2981390;520749,2956324;518485,2952943;495893,2938221;452031,2878343;427177,2822642;424252,2822642;390626,2761371;358460,2700100;324832,2629082;294129,2556671;324832,2605409;355536,2666680;365770,2700100;370000,2706008;364794,2680226;351217,2656757;329116,2609425;302900,2567810;270735,2484258;243177,2398609;234129,2373642;194716,2223808;177287,2115036;177162,2118026;178625,2140306;185935,2191830;194707,2244746;180087,2198792;169853,2140306;158156,2140306;150845,2087390;140612,2053970;131839,2021943;106983,1996877;99674,1996877;92363,1962063;89439,1917503;95287,1854840;98211,1832559;103190,1817278;100770,1782429;104059,1730905;109907,1720462;109907,1714194;98211,1735083;87977,1721158;68970,1696092;65497,1676249;64584,1677989;58736,1733690;54349,1789391;49964,1832559;49964,1921679;51425,1967633;54349,2013586;41191,2056755;38267,2056755;29495,1973204;29495,1886867;36804,1820026;49957,1832552;38267,1818634;35343,1768503;38267,1691914;39728,1671027;44115,1636213;61660,1573550;70402,1531922;67508,1522026;57273,1577727;39728,1640391;35343,1675204;33880,1696092;30956,1772680;33880,1822811;26570,1889652;26570,1975989;35343,2059540;38267,2059540;57273,2138914;67508,2204362;89439,2271203;123980,2414938;126995,2442484;133302,2442484;165468,2516287;177164,2553886;155232,2521857;131839,2471727;130378,2485652;117658,2448097;108446,2449446;98211,2417419;63121,2340829;41191,2272597;39728,2215502;29495,2148661;22183,2081820;6102,2033083;16335,1774074;26570,1707232;17798,1671027;35343,1570765;39728,1547092;51425,1466325;82129,1407839;74818,1487214;82126,1473609;86514,1441086;87977,1405054;101135,1359100;121604,1289474;146460,1218456;148322,1216461;159619,1159970;175701,1119587;194709,1086166;232723,1016540;263425,953877;307287,873111;339453,838297;365770,789559;387702,758924;411095,747784;416943,739429;440336,694868;485659,644737;486893,665690;483587,674497;530982,628027;554376,598785;585080,570934;587726,573734;586543,572326;624556,536120;662570,502700;703508,460924;760528,420540;821934,377373;858650,352977;883341,331419;927203,306353;973989,282681;980183,279648;996104,264753;1022238,246476;1050932,232551;1071230,228100;1074871,225587;1472553,72410;1487309,69354;1528112,55699;1556257,50303;1570933,50185;1576360,48738;1909712,6962;2004380,6614;2105628,8354;2107513,9700;2156801,4177;2202125,11139;2247450,19494;2270833,24557;2245987,18102;2200662,9747;2155339,2785;215533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</v:shape>
                      <v:shape id="Forma libre: Forma 18" o:spid="_x0000_s1028" style="position:absolute;left:2857;top:4191;width:32260;height:30322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753870,3015810;1738794,3023542;1739697,3023911;1879228,2937313;1830483,2948368;1757364,2957212;1753882,2948368;1804949,2943946;1879228,2937313;2006024,2925741;2003049,2926541;2004574,2926258;1096396,2909123;1148043,2921836;1170095,2922941;1231607,2951685;1259462,2957212;1261204,2957766;1267587,2951685;1291959,2958318;1316332,2963845;1364355,2974483;1365078,2973795;1420787,2982639;1447480,2987061;1474175,2989272;1528723,2991483;1603002,2990377;1606226,2990377;1613448,2986508;1629697,2981533;1646235,2981257;1657551,2982638;1660598,2990377;1686566,2990377;1678442,3001432;1673800,3006960;1658711,3013593;1630857,3013593;1594878,3011382;1517117,3009171;1459086,3004749;1408020,2998116;1356953,2990377;1279193,2979322;1218841,2960529;1219539,2960046;1184023,2949474;1152686,2936208;1116707,2925153;1079568,2912992;1096396,2909123;1779590,2885421;1761859,2887999;1639223,2893897;1679602,2898620;1690048,2896409;1762006,2888671;1773847,2886478;1889774,2869404;1829544,2878159;1850212,2878721;1879953,2873470;2109635,2866847;1920729,2914764;2016325,2894475;898513,2844451;1031982,2898620;1079568,2912992;1115546,2925152;1151526,2936207;1182861,2949473;1175898,2955001;1157328,2951684;1091174,2928469;1058677,2916308;1026180,2903042;983237,2888671;946097,2873194;917082,2858822;898513,2844451;953062,2816814;1016895,2847768;1008771,2852190;934492,2817919;953062,2816814;717458,2741640;796379,2783649;812628,2801337;775488,2782543;747634,2765961;717458,2741640;855850,2713273;855861,2713588;859781,2718106;860212,2716213;2550793,2640705;2546578,2641039;2476942,2688576;2408465,2723952;2359719,2751589;2333026,2762644;2305171,2773699;2271513,2790282;2245980,2804653;2208840,2819025;2170541,2832291;2160095,2842240;2143846,2847768;2103225,2854401;2050997,2869878;2003413,2884249;1951185,2898621;1886191,2914098;1794503,2928469;1792182,2931786;1748097,2942284;1749240,2942841;1798196,2931183;1799146,2928469;1890834,2914098;1955829,2898621;2008055,2884249;2055641,2869878;2107868,2854401;2148490,2847768;2120991,2863484;2121795,2863245;2150811,2846662;2167059,2841135;2168141,2840850;2175183,2833396;2213484,2820130;2250623,2805759;2276157,2791387;2309814,2774805;2337668,2763750;2356769,2755841;2366684,2749378;2415430,2721741;2483905,2686365;560577,2625417;564983,2629017;566487,2629747;2558581,2596558;2558184,2596819;2558184,2597135;2560029,2597386;2560505,2596819;2583655,2580056;2576804,2584565;2575593,2585764;2580291,2582900;465812,2524373;509643,2573529;474890,2533805;2665831,2524340;2665728,2524375;2664960,2529384;2646391,2549283;2624338,2572498;2625668,2572206;2646391,2550388;2664960,2530489;2665831,2524340;579252,2499447;581550,2502111;581666,2501746;407576,2474108;437751,2492902;439233,2494564;452984,2497462;484175,2524961;527118,2558126;545687,2582447;556132,2594608;600236,2629984;587469,2639933;546397,2596463;544527,2596819;544527,2596819;583396,2637955;587469,2639933;600237,2629984;710494,2712896;688443,2719529;696567,2725057;664070,2726162;643179,2712896;623449,2698525;574703,2659832;529439,2621140;487657,2582447;467927,2563654;449358,2543755;456321,2534911;479533,2554810;505067,2573603;536403,2605663;539066,2607839;505067,2573603;480693,2554810;457481,2534911;431948,2505062;407576,2474108;2964397,2298334;2963809,2298574;2951132,2327553;2952213,2159837;2921456,2202155;2906367,2228687;2891280,2253008;2855300,2298334;2823964,2343659;2796110,2380141;2793786,2381493;2791885,2384175;2794949,2382352;2822803,2345871;2854140,2300545;2890118,2255220;2905207,2230899;2920294,2204367;2951631,2161252;3044915,2156000;3035195,2176729;3014304,2216527;3035195,2176729;3044915,2156000;3072335,2144670;3057246,2187784;3030553,2234215;3003858,2281752;2979486,2311600;2995735,2280646;3009662,2249692;3020107,2233110;3034034,2211000;3046801,2188890;3072335,2144670;2997211,2049907;2969040,2097133;2968522,2098268;2996895,2050702;3012662,1942945;2978802,2031062;2907577,2169739;2897148,2185443;2897082,2185573;2872709,2225371;2848337,2268486;2820482,2301651;2797270,2339238;2660318,2486269;2615053,2522751;2610711,2525895;2608837,2527702;2589910,2542399;2574433,2559232;2517562,2600136;2508651,2605497;2484447,2624292;2480952,2626455;2475780,2631090;2430517,2659833;2385253,2686365;2380073,2688866;2349424,2707828;2339923,2712392;2330705,2718424;2299368,2735007;2270090,2745944;2204831,2777297;2051733,2831687;1945047,2857816;2031268,2842240;2047516,2838923;2099743,2821235;2132240,2811286;2184468,2785859;2243658,2765960;2281581,2751795;2298208,2742745;2313294,2738324;2334186,2727268;2339675,2723634;2353917,2710686;2385253,2692998;2420903,2676352;2433998,2668676;2479263,2639933;2498993,2622245;2521045,2608979;2577914,2568076;2618536,2531594;2663799,2495113;2800751,2348081;2819599,2317562;2820482,2314916;2850658,2270696;2859943,2257430;2872288,2241120;2876191,2234215;2900563,2194417;2948149,2100449;2994573,1999849;3008211,1958945;3139649,1845079;3136168,1847290;3136168,1847290;3150612,1779560;3150195,1781516;3153576,1785382;3164022,1796437;3170986,1792015;3171161,1791167;3166344,1794226;3154737,1784276;3140267,1653979;3139456,1654022;3137988,1654100;3138489,1659355;3137329,1686993;3132686,1703575;3104832,1745584;3097868,1782066;3090905,1794226;3079298,1847290;3066531,1889299;3052604,1930203;3044480,1962262;3035195,1995427;3042600,1984456;3049123,1961156;3054925,1927991;3068852,1887088;3081620,1845079;3093226,1792015;3100189,1779854;3107153,1743373;3135008,1701364;3116438,1786487;3102511,1857239;3071174,1947890;3064974,1957075;3062324,1970830;3053765,1994322;3021268,2061757;3006179,2097133;2996895,2115927;2985288,2135826;2953953,2188890;2920294,2240848;2877352,2310495;2829767,2379036;2798431,2417728;2764773,2455315;2753167,2470792;2740400,2486269;2720670,2501746;2688400,2535778;2689332,2539333;2655675,2572498;2619696,2596819;2590681,2618929;2563195,2638062;2567469,2637723;2597645,2616718;2626661,2594608;2662639,2570287;2696297,2537122;2695136,2532700;2727633,2498430;2747364,2482953;2760130,2467476;2771736,2451999;2805395,2414412;2836730,2375719;2884316,2307178;2927258,2237532;2960916,2185573;2992252,2132509;3003858,2112610;3013143,2093817;3028232,2058441;3060729,1991005;3073495,1945680;3104832,1855029;3118759,1784277;3137329,1699153;3141516,1684201;3138489,1683676;3139649,1656039;3165182,1630612;3151667,1684251;3151668,1684251;3165184,1630613;3175628,1619557;3168665,1633929;3168665,1633929;3167069,1664053;3166344,1692520;3154737,1726537;3154737,1730423;3168665,1692520;3170986,1633928;3176397,1622762;3125722,1572020;3118116,1589144;3115277,1614030;3111615,1602404;3110276,1604045;3114117,1616241;3111795,1633929;3116438,1648300;3120036,1648110;3117598,1640561;3119919,1622873;3125722,1572020;3223214,1542172;3225535,1543277;3224374,1589708;3225535,1621768;3222053,1680359;3218572,1713524;3208125,1762166;3204644,1803070;3187234,1878244;3170986,1943468;3141971,1955629;3144293,1948996;3148935,1902565;3166344,1853923;3180271,1846185;3180271,1846184;3195359,1762166;3203483,1722368;3210447,1681465;3216250,1642772;3218572,1606291;3219732,1575337;3222053,1558754;3223214,1542172;163461,1029589;164039,1029864;164094,1029710;233484,871134;207951,916459;187060,933042;187010,934101;184990,976422;185047,976321;187060,934147;207951,917564;233484,872239;234354,872791;234789,871963;247410,774955;231162,786010;206790,834652;212365,838901;212547,838155;207951,834652;232323,786010;246711,776221;336778,711942;335312,713060;329089,735849;325172,747318;218396,933042;203307,978367;189380,1024798;159204,1122082;139474,1188412;130189,1238160;125547,1263586;122064,1289013;111620,1357554;108137,1399563;113941,1443783;116660,1419688;116262,1411723;120904,1365292;131349,1296751;139634,1287281;151664,1210596;151080,1197256;162546,1165947;169369,1139659;167329,1144192;160365,1141981;142955,1189518;144117,1216050;135992,1266903;134832,1275747;123226,1289013;126707,1263586;131349,1238160;140634,1188412;160365,1122082;190541,1024798;204468,978367;219556,933042;326332,747318;336778,711942;357670,601392;357669,601392;363471,605814;363471,605813;566803,443999;566580,444168;565903,444896;556422,454360;554026,457682;552461,459366;545687,468732;474891,548328;455160,570438;435430,593653;348222,685465;436590,592548;456320,569332;476051,547222;546847,467626;554026,457682;565903,444896;596264,367768;586247,371092;578797,373726;577025,375869;564257,386924;531760,406823;509709,430039;488818,453254;474891,465415;474417,464851;461254,479925;438911,506319;402933,543906;408736,550538;408846,550445;404093,545011;440071,507424;476051,465415;489978,453255;510869,430039;532920,406824;565417,386925;578185,375870;592112,370896;596508,369596;2277317,168036;2336507,193462;2362041,213361;2305171,186829;2277317,168036;2084656,87334;2131080,97283;2196074,128237;2084656,87334;1385970,80010;1361597,82912;1309368,89545;1258302,100600;1236251,107233;1210717,113866;1154845,124321;1144562,128238;1073765,151453;1004129,177985;955383,198990;922886,211150;842803,246526;804504,269742;767364,292957;708173,334966;652464,376975;599146,421279;603718,426723;615034,419330;624665,412491;659427,383608;715136,341599;774327,299590;811466,276374;849767,253159;929849,217783;961186,202306;1009931,181301;1079568,154769;1150364,131554;1180104,125990;1194470,121314;1390008,81133;1801031,56242;1825839,58591;1859497,69646;1833964,66330;1780576,56380;1801031,56242;1936098,47536;1983682,50852;2041712,72962;1969755,60802;1936098,47536;1547874,47260;1413823,54169;1320975,66329;1276871,77384;1238571,90650;1185183,97283;983237,171352;910119,202306;888067,210044;868337,219994;831197,238787;773167,267530;729064,300695;601397,395768;574717,417866;548616,440567;549169,441094;348384,665510;307762,718574;289192,750634;270622,780482;235804,842390;197930,899238;197505,900982;184737,934147;175452,949624;173131,951835;162831,984448;160365,1003794;158044,1031431;141795,1076757;126707,1122082;110458,1188412;101173,1249215;95371,1310017;103495,1268008;104248,1264541;105816,1248109;115101,1187307;118008,1188231;118260,1187204;115102,1186201;131351,1119871;146438,1074545;162612,1029428;161526,1029220;163848,1001583;176614,949624;185899,934147;186210,933339;198666,900982;236965,843496;271784,781588;290353,751740;308923,719680;349545,666616;550330,442200;603718,395769;731385,300696;775488,267531;833519,238788;870658,219994;890389,210045;912440,202306;985559,171352;1187505,97284;1240893,90651;1279193,77385;1323296,66330;1416145,54169;1550195,47674;1657941,51118;1710939,0;1765487,3316;1821197,8844;1858336,17688;1882710,28743;1912885,23215;1958149,33165;1986003,40903;1984843,42009;1983682,49747;1936098,46431;1919849,42009;1903600,38692;1872263,32059;1840928,25426;1808431,21004;1772452,21004;1743436,21004;1698173,21004;1696047,20357;1676121,29848;1683085,40903;1752721,54169;1721733,54684;1722255,54723;1755042,54169;1782897,57486;1836285,67435;1861819,70752;1904762,79596;1948865,88440;1991807,98389;2034750,110550;2055641,116077;2076532,122710;2076801,122944;2091782,125405;2128087,138255;2133159,145574;2134562,145926;2167059,158086;2194914,169141;2222769,181302;2243660,192357;2257587,198990;2272674,206728;2323741,234366;2388735,274164;2422394,296274;2423367,296937;2440568,306890;3095547,1480264;3095056,1489515;3108313,1491319;3121079,1500163;3126883,1530011;3148934,1565387;3158220,1566191;3158220,1557649;3167655,1532685;3167504,1527801;3176788,1497952;3189556,1497952;3209285,1485792;3211607,1534434;3205804,1557649;3198841,1579759;3195358,1616241;3194198,1635034;3191877,1653828;3186927,1656971;3187234,1658249;3191976,1655238;3194198,1637245;3195358,1618452;3198841,1581970;3205804,1559860;3211607,1536645;3220892,1543278;3219732,1559860;3217410,1576443;3216249,1607397;3213928,1643878;3208125,1682571;3201162,1723474;3193037,1763272;3177950,1847290;3164022,1855029;3146613,1903671;3141970,1950102;3139649,1956735;3119919,2007588;3114115,2012010;3089743,2066179;3115277,2012010;3121079,2007588;3083940,2108188;3064210,2118138;3060118,2125934;3060729,2126981;3065371,2118137;3085101,2108188;3071174,2145775;3045640,2189995;3032874,2212105;3018947,2234215;3008501,2250797;2993413,2282857;2977165,2313811;2951631,2346976;2926098,2377930;2927162,2375843;2898242,2413306;2835569,2478531;2823230,2496614;2835569,2479636;2898242,2414411;2850658,2482952;2826139,2507411;2806456,2521194;2805393,2522751;2793088,2531768;2792627,2534911;2738078,2587975;2680048,2638828;2677363,2640683;2657997,2664254;2611572,2697419;2568182,2728416;2568027,2728596;2611572,2698525;2657997,2665360;2619696,2701841;2588505,2721188;2566928,2729868;2566308,2730585;2543096,2744956;2534348,2748818;2512341,2765823;2490869,2780332;2458372,2800231;2447927,2801337;2436316,2806252;2434511,2807557;2449087,2802442;2459533,2801337;2417751,2831185;2391056,2844452;2364363,2856612;2345508,2859306;2342311,2861034;2254105,2897515;2249607,2898489;2222769,2915203;2237856,2919625;2182147,2942841;2186789,2927364;2168219,2933997;2150811,2939524;2114831,2950579;2110024,2945084;2092779,2948368;2071888,2952790;2028946,2962740;2027530,2963367;2068407,2953895;2089298,2949473;2106707,2946157;2113670,2951684;2149650,2940629;2167058,2935102;2185628,2928469;2180986,2943946;2132240,2966056;2129850,2965419;2096262,2978216;2068407,2985955;2026625,2995904;2009362,2994523;1973253,3001215;1972076,3003643;1875746,3021331;1853694,3015803;1835124,3015803;1802627,3025753;1773612,3027964;1744596,3029069;1741444,3027783;1715002,3032248;1683085,3026858;1684246,3025753;1690048,3018014;1663355,3014698;1676121,3008065;1714422,3006959;1751561,3005854;1804948,3006959;1842088,3003643;1911724,2989271;1958149,2979322;1992967,2978216;1995389,2977145;1961631,2978217;1915207,2988166;1845570,3002538;1808431,3005854;1755042,3004749;1717903,3005854;1679602,3006960;1680763,3002538;1688887,2991483;2046355,2935102;2288923,2847768;2352756,2815708;2388735,2798020;2425875,2779227;2495511,2739429;2551221,2698525;2655675,2621140;2684690,2599030;2712545,2575815;2754327,2539333;2771736,2511696;2796743,2489861;2796944,2488489;2772898,2509485;2755488,2537122;2713706,2573604;2685851,2596819;2656837,2618929;2552382,2696314;2496673,2737218;2427036,2777016;2389896,2795809;2353917,2813497;2290084,2845557;2047516,2932891;1690048,2989272;1663355,2989272;1659873,2980428;1632018,2979322;1606484,2989272;1532205,2990377;1477657,2988166;1450963,2985955;1424269,2981533;1440349,2965196;1437036,2966056;1377125,2955489;1374363,2956107;1259463,2936208;1214198,2927364;1174738,2920731;1127153,2899726;1067962,2878722;1006450,2855506;1016895,2847768;1059838,2855506;1078408,2870983;1142241,2888671;1268748,2919625;1300084,2925153;1333742,2930680;1370881,2938419;1411809,2946849;1414983,2946157;1453284,2951685;1454444,2949474;1510153,2951685;1519438,2952790;1605323,2952790;1667996,2955001;1742275,2949474;1751560,2949474;1755042,2958318;1828160,2949474;1876906,2938419;1904760,2933997;1922170,2931786;1960470,2922942;1991807,2916309;2023143,2908570;2080622,2899095;2088138,2896410;2027786,2906359;1996449,2914098;1965113,2920731;1926813,2929575;1909404,2931786;1881550,2936208;1806109,2942841;1755042,2947263;1745758,2947263;1671479,2952790;1608806,2950579;1522921,2950579;1513636,2949474;1477657,2935102;1457926,2947263;1457877,2947358;1474175,2937313;1510155,2951684;1454445,2949473;1454884,2949203;1418466,2943946;1375524,2935102;1338384,2927364;1304726,2921836;1273390,2916309;1146883,2885355;1083050,2867667;1064480,2852190;1021537,2844451;957704,2813497;939135,2814603;872979,2782543;861373,2762644;863694,2761539;904316,2782543;944937,2803548;956543,2796915;908959,2767066;869498,2750484;814949,2720635;768524,2691892;695407,2662044;667552,2639934;673355,2637723;701209,2645461;643179,2587975;610682,2562549;580506,2537122;542206,2507274;486497,2448682;482675,2437303;471408,2426572;433109,2386774;428467,2366875;413378,2346976;411581,2344292;393647,2332604;358829,2285068;339099,2240848;336778,2240848;310084,2192206;284551,2143564;257856,2087184;233484,2029698;257856,2068390;282230,2117032;290353,2143564;293710,2148254;289578,2127788;278800,2109156;261256,2071577;240447,2038541;214913,1972211;193040,1904221;185855,1884394;154569,1765444;140733,1679092;140634,1681465;141795,1699153;147598,1740057;154561,1782066;142955,1745584;134832,1699153;125547,1699153;119743,1657144;111620,1630612;104656,1605186;84925,1585287;79122,1585287;73319,1557649;70998,1522273;75640,1472526;77961,1454838;81914,1442706;79992,1415040;82604,1374136;87246,1365846;87246,1360870;77961,1377453;69838,1366398;54749,1346499;51993,1330746;51268,1332127;46625,1376347;43143,1420567;39662,1454838;39662,1525589;40822,1562071;43143,1598552;32698,1632823;30377,1632823;23413,1566493;23413,1497952;29216,1444888;39657,1454832;30377,1443783;28056,1403985;30377,1343182;31537,1326600;35019,1298962;48947,1249215;55886,1216167;53589,1208311;45464,1252531;31537,1302279;28056,1329916;26894,1346499;24573,1407301;26894,1447099;21092,1500163;21092,1568704;28056,1635034;30377,1635034;45464,1698048;53589,1750006;70998,1803070;98417,1917179;100810,1939047;105817,1939047;131351,1997638;140635,2027487;123226,2002060;104656,1962262;103496,1973317;93398,1943503;86086,1944574;77961,1919148;50107,1858345;32698,1804176;31537,1758850;23413,1705786;17610,1652722;4843,1614030;12967,1408407;21092,1355343;14128,1326600;28056,1247004;31537,1228210;40822,1164091;65195,1117660;59392,1180674;65193,1169873;68676,1144054;69838,1115449;80282,1078967;96531,1023692;116262,967312;117740,965728;126708,920881;139474,888821;154563,862289;184739,807014;209111,757267;243929,693148;269462,665510;290353,626818;307763,602497;326333,593653;330975,587020;349545,551644;385523,511846;386503,528480;383878,535472;421502,498580;440071,475365;464445,453255;466544,455478;465606,454360;495782,425617;525958,399085;558455,365920;603718,333860;652464,299590;681609,280223;701209,263108;736027,243209;773167,224416;778084,222008;790722,210183;811468,195673;834245,184618;850358,181085;853248,179090;1168934,57485;1180646,55059;1213037,44219;1235379,39935;1247029,39841;1251338,38692;1515957,5527;1591106,5251;1671479,6632;1672975,7701;1712101,3316;1748079,8843;1784058,15476;1802621,19495;1782897,14371;1746918,7738;1710939,2211;171093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Forma libre: Forma 10" o:spid="_x0000_s1029" style="position:absolute;left:27146;top:5715;width:5496;height:5424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      <v:fill opacity="23644f"/>
                        <v:stroke joinstyle="miter"/>
                        <v:path arrowok="t" o:connecttype="custom" o:connectlocs="298805,539480;296236,540863;296390,540929;320162,525438;311857,527416;299400,528998;298807,527416;307507,526625;320162,525438;341764,523368;341256,523512;341517,523461;186792,520396;195591,522670;199348,522867;209827,528009;214573,528998;214870,529097;215957,528009;220109,529196;224262,530185;232444,532088;232566,531964;242058,533547;246605,534338;251153,534733;260446,535129;273101,534931;273651,534931;274881,534239;277649,533349;280467,533299;282395,533546;282914,534931;287338,534931;285954,536908;285163,537897;282592,539084;277847,539084;271717,538688;258469,538293;248583,537502;239882,536315;231182,534931;217934,532953;207652,529591;207771,529505;201720,527614;196381,525241;190252,523263;183925,521088;186792,520396;303187,516156;300165,516617;279272,517672;286152,518517;287931,518121;300191,516737;302208,516345;321958,513290;311697,514857;315218,514957;320285,514018;359416,512833;327232,521405;343519,517775;153078,508827;175817,518517;183925,521088;190054,523263;196184,525241;201523,527614;200336,528603;197172,528009;185902,523856;180365,521681;174829,519308;167513,516737;161185,513969;156242,511398;153078,508827;162372,503883;173247,509420;171863,510211;159208,504081;162372,503883;122232,490436;135678,497950;138446,501114;132119,497753;127373,494786;122232,490436;145810,485361;145812,485418;146480,486226;146553,485887;434575,472380;433857,472440;421993,480943;410327,487272;402022,492215;397474,494193;392729,496170;386995,499137;382645,501708;376317,504279;369792,506652;368012,508431;365244,509420;358324,510607;349426,513375;341319,515946;332421,518517;321348,521286;305727,523856;305332,524450;297821,526328;298016,526427;306356,524342;306518,523856;322139,521286;333212,518517;342110,515946;350217,513375;359115,510607;366035,509420;361350,512232;361487,512189;366431,509222;369199,508234;369383,508183;370583,506849;377108,504476;383436,501906;387786,499335;393520,496368;398265,494391;401520,492976;403209,491820;411514,486876;423180,480548;95505,469645;96255,470289;96512,470420;435902,464483;435834,464529;435834,464586;436149,464631;436230,464529;440174,461531;439007,462337;438800,462552;439601,462040;79360,451570;86828,460364;80906,453257;454174,451564;454156,451570;454026,452466;450862,456026;447105,460179;447331,460127;450862,456224;454026,452664;454174,451564;98686,447111;99078,447588;99098,447522;69438,442578;74579,445940;74832,446238;77174,446756;82488,451675;89804,457608;92968,461959;94748,464134;102261,470462;100086,472242;93089,464466;92770,464529;99392,471888;100086,472242;102262,470462;121046,485294;117289,486480;118673,487469;113137,487667;109577,485294;106216,482723;97911,475801;90200,468880;83081,461959;79720,458597;76556,455037;77743,453455;81697,457015;86048,460376;91386,466112;91840,466501;86048,460376;81895,457015;77940,453455;73590,448116;69438,442578;505040,411135;504940,411178;502781,416362;502964,386360;497724,393930;495154,398677;492583,403027;486454,411135;481115,419243;476369,425769;475974,426011;475650,426491;476172,426165;480917,419639;486256,411531;492386,403423;494956,399072;497527,394326;502865,386613;523430,383647;520859,391360;516311,399665;511763,408169;507611,413508;510379,407971;512752,402434;514532,399468;516904,395513;519079,391557;523430,383647;510631,366696;505831,375144;505743,375347;510577,366838;513263,347562;507495,363325;495360,388132;493583,390941;493572,390964;489420,398083;485267,405796;480522,411729;476567,418452;453235,444754;445523,451280;444783,451843;444464,452166;441239,454795;438603,457806;428914,465123;427396,466082;423272,469444;422677,469831;421795,470660;414084,475802;406372,480548;405490,480995;400268,484387;398650,485204;397079,486283;391740,489249;386752,491206;375634,496814;349551,506544;331375,511218;346064,508431;348833,507838;357730,504674;363267,502894;372165,498346;382249,494786;388710,492252;391543,490633;394113,489842;397672,487865;398607,487215;401034,484898;406372,481734;412446,478757;414677,477384;422389,472242;425750,469078;429507,466705;439196,459388;446116,452862;453828,446336;477160,420034;480371,414575;480522,414102;485663,406191;487245,403818;489348,400901;490013,399665;494165,392546;502272,375737;510181,357741;512505,350424;534898,330055;534305,330451;534305,330451;536765,318335;536694,318685;537271,319376;539050,321354;540237,320563;540267,320411;539446,320958;537468,319178;535003,295870;534865,295878;534615,295892;534700,296832;534503,301776;533712,304742;528966,312257;527780,318783;526593,320958;524616,330451;522441,337965;520068,345283;518684,351017;517102,356950;518364,354988;519475,350819;520463,344887;522836,337570;525011,330055;526989,320563;528175,318387;529361,311862;534107,304347;530943,319574;528571,332230;523232,348446;522176,350090;521724,352550;520266,356752;514729,368815;512159,375144;510577,378506;508600,382065;503261,391557;497527,400852;490211,413311;482104,425572;476765,432493;471031,439217;469053,441985;466878,444754;463517,447522;458019,453610;458178,454246;452444,460179;446314,464529;441371,468485;436688,471907;437416,471847;442557,468089;447501,464134;453630,459783;459365,453851;459167,453060;464703,446929;468065,444161;470240,441392;472217,438624;477951,431900;483290,424978;491397,412717;498713,400259;504447,390964;509786,381472;511763,377912;513345,374550;515916,368222;521452,356159;523627,348051;528966,331835;531339,319179;534503,303951;535216,301277;534700,301183;534898,296239;539248,291690;536945,301286;536946,301286;539248,291691;541028,289713;539841,292284;539569,297673;539446,302765;537468,308850;537468,309545;539841,302765;540237,292284;541159,290286;532525,281209;531229,284272;530746,288724;530122,286645;529894,286938;530548,289120;530152,292284;530943,294855;531556,294821;531141,293470;531536,290306;532525,281209;549135,275870;549530,276068;549332,284373;549530,290108;548937,300589;548344,306522;546564,315223;545971,322540;543005,335988;540237,347655;535293,349831;535689,348644;536480,340339;539446,331637;541818,330253;541818,330253;544389,315223;545773,308104;546959,300787;547948,293866;548344,287340;548541,281803;548937,278836;549135,275870;27849,184177;27947,184226;27956,184199;39778,155832;35428,163940;31869,166906;31861,167096;31516,174666;31526,174648;31869,167104;35428,164138;39778,156030;39927,156128;40001,155980;42151,138627;39383,140605;35230,149306;36180,150066;36211,149933;35428,149306;39581,140605;42032,138854;57376,127355;57127,127555;56066,131632;55399,133683;37208,166906;34637,175014;32264,183320;27123,200723;23762,212588;22180,221487;21389,226035;20796,230584;19016,242845;18423,250359;19412,258270;19875,253960;19807,252535;20598,244229;22378,231968;23789,230274;25839,216556;25739,214170;27693,208569;28855,203867;28508,204678;27321,204282;24355,212786;24553,217532;23169,226629;22971,228211;20994,230584;21587,226035;22378,221487;23960,212588;27321,200723;32462,183320;34835,175014;37405,166906;55597,133683;57376,127355;60936,107579;60936,107579;61924,108370;61924,108370;96565,79424;96527,79455;96412,79585;94797,81278;94389,81872;94122,82173;92968,83849;80907,98087;77545,102042;74184,106195;59320,122626;74381,105997;77743,101844;81104,97889;93166,83651;94389,81872;96412,79585;101585,65788;99878,66382;98609,66854;98307,67237;96132,69215;90595,72774;86838,76927;83279,81080;80907,83255;80826,83154;78583,85851;74777,90572;68647,97296;69636,98482;69655,98466;68845,97494;74974,90770;81104,83255;83477,81080;87036,76927;90793,72774;96329,69215;98505,67237;100877,66347;101626,66115;387983,30059;398068,34607;402418,38167;392729,33421;387983,30059;355160,15623;363069,17402;374142,22940;355160,15623;236126,14313;231973,14832;223075,16018;214375,17996;210618,19182;206268,20369;196749,22239;194997,22940;182936,27093;171072,31839;162767,35596;157231,37771;143587,44100;137062,48253;130735,52405;120650,59920;111159,67435;102076,75360;102855,76334;104783,75011;106424,73788;112346,68621;121837,61107;131921,53592;138248,49439;144774,45286;158417,38958;163756,36189;172061,32432;183925,27686;195986,23533;201053,22538;203500,21701;236814,14513;306839,10061;311066,10481;316800,12459;312450,11865;303354,10085;306839,10061;329850,8503;337957,9097;347844,13052;335584,10876;329850,8503;263709,8454;240871,9690;225053,11865;217539,13843;211014,16216;201918,17402;167513,30652;155056,36189;151299,37573;147937,39353;141610,42715;131723,47857;124210,53790;102459,70797;97914,74750;93467,78810;93561,78905;59354,119049;52433,128541;49269,134276;46106,139616;40174,150690;33721,160859;33649,161171;31473,167104;29892,169873;29496,170268;27741,176102;27321,179563;26926,184507;24157,192615;21587,200723;18819,212588;17237,223465;16248,234341;17632,226826;17761,226206;18028,223267;19610,212390;20105,212556;20148,212372;19610,212192;22378,200327;24948,192219;27704,184148;27519,184111;27914,179167;30089,169873;31671,167104;31724,166959;33846,161171;40371,150888;46303,139814;49467,134474;52631,128739;59552,119247;93759,79103;102855,70797;124605,53790;132119,47857;142005,42715;148333,39353;151694,37574;155451,36189;167908,30652;202314,17403;211409,16216;217934,13843;225448,11865;241267,9690;264105,8528;282461,9144;291490,0;300784,593;310275,1582;316602,3164;320755,5142;325896,4153;333607,5933;338353,7317;338155,7515;337957,8899;329850,8306;327082,7515;324314,6921;318975,5735;313636,4548;308100,3757;301970,3757;297027,3757;289315,3757;288953,3642;285558,5339;286745,7317;298609,9690;293329,9782;293418,9789;299004,9690;303750,10283;312845,12063;317196,12656;324512,14238;332025,15821;339341,17600;346658,19776;350217,20764;353776,21951;353822,21993;356374,22433;362559,24732;363423,26041;363663,26104;369199,28279;373945,30257;378690,32432;382249,34410;384622,35596;387192,36980;395893,41924;406966,49044;412700,52999;412866,53117;415796,54898;527384,264796;527301,266451;529559,266773;531734,268355;532723,273695;536480,280023;538062,280167;538062,278639;539669,274173;539643,273299;541225,267960;543400,267960;546762,265784;547157,274486;546169,278639;544982,282594;544389,289120;544191,292481;543796,295843;542953,296406;543005,296634;543813,296096;544191,292877;544389,289515;544982,282989;546169,279034;547157,274881;548739,276068;548541,279034;548146,282001;547948,287538;547553,294064;546564,300985;545378,308302;543993,315421;541423,330451;539050,331835;536084,340536;535293,348842;534898,350029;531536,359125;530548,359916;526395,369606;530746,359916;531734,359125;525407,377121;522045,378901;521348,380296;521452,380483;522243,378901;525604,377121;523232,383845;518882,391755;516707,395710;514334,399665;512554,402632;509984,408367;507216,413904;502865,419837;498515,425374;498697,425000;493770,431702;483092,443370;480990,446604;483092,443567;493770,431900;485663,444160;481486,448536;478132,451001;477951,451280;475855,452893;475776,453455;466483,462947;456596,472044;456139,472376;452839,476593;444930,482525;437538,488070;437511,488102;444930,482723;452839,476790;446314,483316;441000,486777;437324,488330;437218,488458;433264,491029;431774,491720;428024,494762;424366,497357;418829,500917;417050,501114;415072,501994;414765,502227;417248,501312;419027,501114;411909,506454;407361,508827;402813,511002;399601,511484;399056,511793;384029,518319;383263,518493;378690,521483;381261,522274;371769,526427;372560,523659;369397,524845;366431,525834;360301,527811;359482,526828;356544,527416;352985,528207;345669,529987;345428,530099;352392,528405;355951,527614;358917,527020;360103,528009;366233,526032;369199,525043;372362,523856;371572,526625;363267,530580;362860,530466;357137,532755;352392,534140;345273,535919;342332,535672;336180,536869;335980,537304;319568,540468;315811,539479;312648,539479;307111,541259;302168,541654;297225,541852;296687,541622;292183,542421;286745,541457;286943,541259;287931,539875;283384,539281;285558,538095;292084,537897;298411,537699;307507,537897;313834,537304;325698,534733;333607,532953;339539,532755;339952,532564;334200,532756;326291,534535;314427,537106;308100,537699;299004,537502;292677,537699;286152,537897;286349,537106;287733,535129;348635,525043;389961,509420;400836,503685;406966,500521;413293,497159;425157,490040;434648,482723;452444,468880;457387,464925;462133,460772;469251,454246;472217,449302;476477,445396;476512,445151;472415,448907;469449,453851;462330,460377;457585,464529;452642,468485;434846,482328;425355,489645;413491,496764;407163,500126;401034,503290;390159,509025;348833,524647;287931,534733;283384,534733;282790,533151;278045,532953;273695,534733;261040,534931;251747,534535;247199,534140;242651,533349;245390,530426;244826,530580;234619,528690;234148,528800;214573,525241;206861,523659;200138,522472;192032,518715;181947,514957;171468,510804;173247,509420;180563,510804;183727,513573;194602,516737;216155,522274;221493,523263;227228,524252;233555,525636;240528,527144;241069,527020;247594,528009;247792,527614;257283,528009;258865,528207;273497,528207;284174,528603;296829,527614;298411,527614;299004,529196;311461,527614;319766,525636;324511,524845;327478,524450;334003,522868;339341,521681;344680,520297;354473,518602;355753,518122;345471,519901;340132,521286;334794,522472;328268,524054;325303,524450;320557,525241;307704,526427;299004,527218;297422,527218;284768,528207;274090,527811;259458,527811;257876,527614;251747,525043;248385,527218;248376,527235;251153,525438;257283,528009;247792,527614;247867,527565;241662,526625;234346,525043;228019,523659;222284,522670;216946,521681;195393,516144;184518,512980;181354,510211;174038,508827;163163,503290;159999,503488;148728,497753;146751,494193;147146,493995;154067,497753;160988,501510;162965,500323;154858,494984;148135,492018;138842,486678;130932,481537;118476,476197;113730,472242;114719,471847;119464,473231;109577,462947;104041,458399;98900,453851;92375,448511;82884,438030;82233,435995;80313,434075;73788,426956;72997,423396;70427,419837;70120,419356;67065,417266;61133,408762;57772,400852;57376,400852;52829,392151;48479,383449;43931,373364;39778,363081;43931,370002;48083,378703;49467,383449;50039,384288;49335,380627;47499,377294;44510,370572;40965,364662;36614,352797;32888,340634;31664,337088;26334,315810;23976,300363;23960,300787;24157,303951;25146,311268;26332,318783;24355,312257;22971,303951;21389,303951;20400,296437;19016,291690;17830,287142;14469,283583;13480,283583;12491,278639;12096,272310;12887,263411;13282,260247;13956,258077;13628,253128;14073,245811;14864,244328;14864,243438;13282,246404;11898,244427;9328,240867;8858,238049;8734,238296;7944,246207;7350,254117;6757,260247;6757,272904;6955,279430;7350,285955;5571,292086;5175,292086;3989,280221;3989,267960;4977,258467;6756,260246;5175,258270;4780,251151;5175,240274;5373,237308;5966,232364;8339,223465;9521,217553;9130,216148;7746,224058;5373,232957;4780,237901;4582,240867;4187,251744;4582,258863;3593,268355;3593,280616;4780,292481;5175,292481;7746,303754;9130,313048;12096,322540;16767,342953;17175,346865;18028,346865;22378,357346;23960,362685;20994,358137;17830,351017;17632,352995;15912,347662;14666,347853;13282,343305;8537,332428;5571,322738;5373,314630;3989,305138;3000,295646;825,288724;2209,251942;3593,242449;2407,237308;4780,223069;5373,219707;6955,208237;11107,199932;10118,211204;11107,209272;11700,204653;11898,199536;13678,193010;16446,183122;19807,173037;20059,172753;21587,164731;23762,158996;26333,154250;31474,144362;35626,135463;41558,123993;45908,119049;49467,112128;52433,107777;55597,106195;56388,105008;59552,98680;65681,91561;65848,94537;65401,95787;71811,89188;74974,85035;79127,81080;79485,81478;79325,81278;84466,76136;89607,71390;95143,65457;102855,59722;111159,53592;116125,50127;119464,47066;125396,43506;131723,40144;132561,39714;134714,37598;138249,35003;142129,33025;144874,32393;145367,32036;199150,10283;201145,9849;206664,7910;210470,7144;212455,7127;213189,6921;258272,989;271075,939;284768,1186;285022,1378;291688,593;297818,1582;303948,2768;307110,3487;303750,2571;297620,1384;291490,396;29149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</v:shape>
                    </v:group>
                  </w:pict>
                </mc:Fallback>
              </mc:AlternateContent>
            </w:r>
            <w:r w:rsidR="003D1B71" w:rsidRPr="001D628D">
              <w:rPr>
                <w:rFonts w:ascii="Times New Roman" w:hAnsi="Times New Roman" w:cs="Times New Roman"/>
                <w:noProof/>
                <w:lang w:eastAsia="es-ES"/>
              </w:rPr>
              <mc:AlternateContent>
                <mc:Choice Requires="wps">
                  <w:drawing>
                    <wp:inline distT="0" distB="0" distL="0" distR="0" wp14:anchorId="3920267E" wp14:editId="532EA359">
                      <wp:extent cx="1810385" cy="1810385"/>
                      <wp:effectExtent l="0" t="0" r="0" b="0"/>
                      <wp:docPr id="3" name="Elips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5744A8A" w14:textId="77777777" w:rsidR="006B2FCC" w:rsidRPr="00562AF9" w:rsidRDefault="006B2FCC" w:rsidP="00DC3F0A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3920267E" id="Elipse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45744A8A" w14:textId="77777777" w:rsidR="006B2FCC" w:rsidRPr="00562AF9" w:rsidRDefault="006B2FCC" w:rsidP="00DC3F0A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  <w:p w14:paraId="6E29CBBF" w14:textId="77777777" w:rsidR="007158FA" w:rsidRPr="007158FA" w:rsidRDefault="007158FA" w:rsidP="007158FA"/>
          <w:p w14:paraId="72E5371F" w14:textId="77777777" w:rsidR="007158FA" w:rsidRPr="007158FA" w:rsidRDefault="007158FA" w:rsidP="007158FA"/>
          <w:p w14:paraId="04D886BE" w14:textId="53A9310B" w:rsidR="007158FA" w:rsidRPr="007158FA" w:rsidRDefault="007158FA" w:rsidP="007158FA"/>
          <w:p w14:paraId="36A66807" w14:textId="77777777" w:rsidR="007158FA" w:rsidRPr="007158FA" w:rsidRDefault="007158FA" w:rsidP="007158FA"/>
          <w:p w14:paraId="5B8DA4D6" w14:textId="5131F772" w:rsidR="007158FA" w:rsidRPr="007158FA" w:rsidRDefault="007158FA" w:rsidP="007158FA"/>
          <w:p w14:paraId="751C0EBF" w14:textId="77777777" w:rsidR="007158FA" w:rsidRPr="007158FA" w:rsidRDefault="007158FA" w:rsidP="007158FA"/>
          <w:p w14:paraId="41D1B842" w14:textId="77777777" w:rsidR="007158FA" w:rsidRPr="007158FA" w:rsidRDefault="007158FA" w:rsidP="007158FA"/>
          <w:p w14:paraId="1D34E225" w14:textId="77777777" w:rsidR="007158FA" w:rsidRPr="007158FA" w:rsidRDefault="007158FA" w:rsidP="007158FA"/>
          <w:p w14:paraId="3D166489" w14:textId="77777777" w:rsidR="007158FA" w:rsidRPr="007158FA" w:rsidRDefault="007158FA" w:rsidP="007158FA"/>
          <w:p w14:paraId="61817576" w14:textId="1F1BB157" w:rsidR="007158FA" w:rsidRDefault="007158FA" w:rsidP="007158FA"/>
          <w:p w14:paraId="046F1AB8" w14:textId="3560BC97" w:rsidR="003D1B71" w:rsidRPr="007158FA" w:rsidRDefault="007158FA" w:rsidP="007158FA">
            <w:pPr>
              <w:tabs>
                <w:tab w:val="left" w:pos="2175"/>
              </w:tabs>
            </w:pPr>
            <w:r>
              <w:tab/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2B9A3FF9" w14:textId="77777777" w:rsidR="003D1B71" w:rsidRPr="001D628D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607" w:type="dxa"/>
            <w:gridSpan w:val="2"/>
            <w:tcBorders>
              <w:bottom w:val="nil"/>
            </w:tcBorders>
          </w:tcPr>
          <w:p w14:paraId="579506B4" w14:textId="57B9CE9F" w:rsidR="001D628D" w:rsidRDefault="00416911" w:rsidP="00416911">
            <w:pPr>
              <w:pStyle w:val="Ttulo"/>
              <w:rPr>
                <w:rFonts w:ascii="Times New Roman" w:hAnsi="Times New Roman" w:cs="Times New Roman"/>
              </w:rPr>
            </w:pPr>
            <w:r w:rsidRPr="001D628D">
              <w:rPr>
                <w:rFonts w:ascii="Times New Roman" w:hAnsi="Times New Roman" w:cs="Times New Roman"/>
              </w:rPr>
              <w:t>Edith Rosario</w:t>
            </w:r>
            <w:r w:rsidR="003D1B71" w:rsidRPr="001D628D">
              <w:rPr>
                <w:rFonts w:ascii="Times New Roman" w:hAnsi="Times New Roman" w:cs="Times New Roman"/>
                <w:lang w:bidi="es-ES"/>
              </w:rPr>
              <w:br/>
            </w:r>
            <w:r w:rsidRPr="001D628D">
              <w:rPr>
                <w:rFonts w:ascii="Times New Roman" w:hAnsi="Times New Roman" w:cs="Times New Roman"/>
              </w:rPr>
              <w:t>Gastelú Ninalaya</w:t>
            </w:r>
          </w:p>
          <w:p w14:paraId="61197118" w14:textId="0E2EB43D" w:rsidR="001D628D" w:rsidRPr="001D628D" w:rsidRDefault="001D628D" w:rsidP="001D628D">
            <w:pPr>
              <w:pStyle w:val="Ttulo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Datos personales</w:t>
            </w:r>
          </w:p>
          <w:p w14:paraId="3FA68A0A" w14:textId="0B6729F0" w:rsidR="003D1B71" w:rsidRPr="00A32D50" w:rsidRDefault="001D628D" w:rsidP="001D628D">
            <w:pPr>
              <w:pStyle w:val="Experiencia"/>
              <w:spacing w:line="216" w:lineRule="auto"/>
              <w:rPr>
                <w:rFonts w:ascii="Times New Roman" w:hAnsi="Times New Roman" w:cs="Times New Roman"/>
              </w:rPr>
            </w:pPr>
            <w:r w:rsidRPr="00A32D50">
              <w:rPr>
                <w:rFonts w:ascii="Times New Roman" w:hAnsi="Times New Roman" w:cs="Times New Roman"/>
                <w:b/>
              </w:rPr>
              <w:t>Apellidos</w:t>
            </w:r>
            <w:r w:rsidR="00FB57C1" w:rsidRPr="00A32D50">
              <w:rPr>
                <w:rFonts w:ascii="Times New Roman" w:hAnsi="Times New Roman" w:cs="Times New Roman"/>
              </w:rPr>
              <w:t xml:space="preserve">                          </w:t>
            </w:r>
            <w:proofErr w:type="gramStart"/>
            <w:r w:rsidR="00FB57C1" w:rsidRPr="00A32D50">
              <w:rPr>
                <w:rFonts w:ascii="Times New Roman" w:hAnsi="Times New Roman" w:cs="Times New Roman"/>
              </w:rPr>
              <w:t xml:space="preserve">  </w:t>
            </w:r>
            <w:r w:rsidRPr="00A32D50">
              <w:rPr>
                <w:rFonts w:ascii="Times New Roman" w:hAnsi="Times New Roman" w:cs="Times New Roman"/>
              </w:rPr>
              <w:t>:</w:t>
            </w:r>
            <w:proofErr w:type="gramEnd"/>
            <w:r w:rsidRPr="00A32D50">
              <w:rPr>
                <w:rFonts w:ascii="Times New Roman" w:hAnsi="Times New Roman" w:cs="Times New Roman"/>
              </w:rPr>
              <w:t xml:space="preserve">    </w:t>
            </w:r>
            <w:r w:rsidR="00A32D50">
              <w:rPr>
                <w:rFonts w:ascii="Times New Roman" w:hAnsi="Times New Roman" w:cs="Times New Roman"/>
              </w:rPr>
              <w:t xml:space="preserve">             </w:t>
            </w:r>
            <w:r w:rsidRPr="00A32D50">
              <w:rPr>
                <w:rFonts w:ascii="Times New Roman" w:hAnsi="Times New Roman" w:cs="Times New Roman"/>
              </w:rPr>
              <w:t xml:space="preserve"> Gastelù Ninalaya</w:t>
            </w:r>
          </w:p>
          <w:p w14:paraId="6C574B7A" w14:textId="2C7B85A5" w:rsidR="001D628D" w:rsidRPr="00A32D50" w:rsidRDefault="001D628D" w:rsidP="001D628D">
            <w:pPr>
              <w:pStyle w:val="Experiencia"/>
              <w:tabs>
                <w:tab w:val="center" w:pos="3188"/>
              </w:tabs>
              <w:spacing w:line="216" w:lineRule="auto"/>
              <w:rPr>
                <w:rFonts w:ascii="Times New Roman" w:hAnsi="Times New Roman" w:cs="Times New Roman"/>
              </w:rPr>
            </w:pPr>
            <w:r w:rsidRPr="00A32D50">
              <w:rPr>
                <w:rFonts w:ascii="Times New Roman" w:hAnsi="Times New Roman" w:cs="Times New Roman"/>
                <w:b/>
              </w:rPr>
              <w:t>Nombres</w:t>
            </w:r>
            <w:r w:rsidR="00FB57C1" w:rsidRPr="00A32D50">
              <w:rPr>
                <w:rFonts w:ascii="Times New Roman" w:hAnsi="Times New Roman" w:cs="Times New Roman"/>
                <w:b/>
              </w:rPr>
              <w:t xml:space="preserve">   </w:t>
            </w:r>
            <w:r w:rsidR="00FB57C1" w:rsidRPr="00A32D50">
              <w:rPr>
                <w:rFonts w:ascii="Times New Roman" w:hAnsi="Times New Roman" w:cs="Times New Roman"/>
              </w:rPr>
              <w:t xml:space="preserve">                       </w:t>
            </w:r>
            <w:proofErr w:type="gramStart"/>
            <w:r w:rsidR="00FB57C1" w:rsidRPr="00A32D50">
              <w:rPr>
                <w:rFonts w:ascii="Times New Roman" w:hAnsi="Times New Roman" w:cs="Times New Roman"/>
              </w:rPr>
              <w:t xml:space="preserve">  </w:t>
            </w:r>
            <w:r w:rsidRPr="00A32D50">
              <w:rPr>
                <w:rFonts w:ascii="Times New Roman" w:hAnsi="Times New Roman" w:cs="Times New Roman"/>
              </w:rPr>
              <w:t>:</w:t>
            </w:r>
            <w:proofErr w:type="gramEnd"/>
            <w:r w:rsidRPr="00A32D50">
              <w:rPr>
                <w:rFonts w:ascii="Times New Roman" w:hAnsi="Times New Roman" w:cs="Times New Roman"/>
              </w:rPr>
              <w:tab/>
              <w:t xml:space="preserve">       </w:t>
            </w:r>
            <w:r w:rsidR="00A32D50">
              <w:rPr>
                <w:rFonts w:ascii="Times New Roman" w:hAnsi="Times New Roman" w:cs="Times New Roman"/>
              </w:rPr>
              <w:t xml:space="preserve">           </w:t>
            </w:r>
            <w:r w:rsidRPr="00A32D50">
              <w:rPr>
                <w:rFonts w:ascii="Times New Roman" w:hAnsi="Times New Roman" w:cs="Times New Roman"/>
              </w:rPr>
              <w:t xml:space="preserve"> Edith Rosario </w:t>
            </w:r>
          </w:p>
          <w:p w14:paraId="2FE45D3A" w14:textId="78638B24" w:rsidR="001D628D" w:rsidRPr="00A32D50" w:rsidRDefault="001D628D" w:rsidP="001D628D">
            <w:pPr>
              <w:pStyle w:val="Experiencia"/>
              <w:spacing w:line="216" w:lineRule="auto"/>
              <w:rPr>
                <w:rFonts w:ascii="Times New Roman" w:hAnsi="Times New Roman" w:cs="Times New Roman"/>
              </w:rPr>
            </w:pPr>
            <w:r w:rsidRPr="00A32D50">
              <w:rPr>
                <w:rFonts w:ascii="Times New Roman" w:hAnsi="Times New Roman" w:cs="Times New Roman"/>
                <w:b/>
              </w:rPr>
              <w:t>Lugar de nacimiento</w:t>
            </w:r>
            <w:r w:rsidR="00FB57C1" w:rsidRPr="00A32D50">
              <w:rPr>
                <w:rFonts w:ascii="Times New Roman" w:hAnsi="Times New Roman" w:cs="Times New Roman"/>
              </w:rPr>
              <w:t xml:space="preserve">      </w:t>
            </w:r>
            <w:proofErr w:type="gramStart"/>
            <w:r w:rsidR="00FB57C1" w:rsidRPr="00A32D50">
              <w:rPr>
                <w:rFonts w:ascii="Times New Roman" w:hAnsi="Times New Roman" w:cs="Times New Roman"/>
              </w:rPr>
              <w:t xml:space="preserve">  </w:t>
            </w:r>
            <w:r w:rsidRPr="00A32D50">
              <w:rPr>
                <w:rFonts w:ascii="Times New Roman" w:hAnsi="Times New Roman" w:cs="Times New Roman"/>
              </w:rPr>
              <w:t>:</w:t>
            </w:r>
            <w:proofErr w:type="gramEnd"/>
            <w:r w:rsidRPr="00A32D50">
              <w:rPr>
                <w:rFonts w:ascii="Times New Roman" w:hAnsi="Times New Roman" w:cs="Times New Roman"/>
              </w:rPr>
              <w:t xml:space="preserve"> </w:t>
            </w:r>
            <w:r w:rsidR="00A32D50">
              <w:rPr>
                <w:rFonts w:ascii="Times New Roman" w:hAnsi="Times New Roman" w:cs="Times New Roman"/>
              </w:rPr>
              <w:t xml:space="preserve">                  </w:t>
            </w:r>
            <w:r w:rsidRPr="00A32D50">
              <w:rPr>
                <w:rFonts w:ascii="Times New Roman" w:hAnsi="Times New Roman" w:cs="Times New Roman"/>
              </w:rPr>
              <w:t>Huancayo-Huancayo</w:t>
            </w:r>
          </w:p>
          <w:p w14:paraId="79876033" w14:textId="0B87E87C" w:rsidR="001D628D" w:rsidRPr="00A32D50" w:rsidRDefault="001D628D" w:rsidP="001D628D">
            <w:pPr>
              <w:pStyle w:val="Experiencia"/>
              <w:tabs>
                <w:tab w:val="center" w:pos="3188"/>
              </w:tabs>
              <w:spacing w:line="216" w:lineRule="auto"/>
              <w:rPr>
                <w:rFonts w:ascii="Times New Roman" w:hAnsi="Times New Roman" w:cs="Times New Roman"/>
              </w:rPr>
            </w:pPr>
            <w:r w:rsidRPr="00A32D50">
              <w:rPr>
                <w:rFonts w:ascii="Times New Roman" w:hAnsi="Times New Roman" w:cs="Times New Roman"/>
                <w:b/>
              </w:rPr>
              <w:t>D.N.I</w:t>
            </w:r>
            <w:r w:rsidRPr="00A32D50">
              <w:rPr>
                <w:rFonts w:ascii="Times New Roman" w:hAnsi="Times New Roman" w:cs="Times New Roman"/>
              </w:rPr>
              <w:t xml:space="preserve">            </w:t>
            </w:r>
            <w:r w:rsidR="00FB57C1" w:rsidRPr="00A32D50">
              <w:rPr>
                <w:rFonts w:ascii="Times New Roman" w:hAnsi="Times New Roman" w:cs="Times New Roman"/>
              </w:rPr>
              <w:t xml:space="preserve">                     </w:t>
            </w:r>
            <w:proofErr w:type="gramStart"/>
            <w:r w:rsidR="00FB57C1" w:rsidRPr="00A32D50">
              <w:rPr>
                <w:rFonts w:ascii="Times New Roman" w:hAnsi="Times New Roman" w:cs="Times New Roman"/>
              </w:rPr>
              <w:t xml:space="preserve"> </w:t>
            </w:r>
            <w:r w:rsidRPr="00A32D50">
              <w:rPr>
                <w:rFonts w:ascii="Times New Roman" w:hAnsi="Times New Roman" w:cs="Times New Roman"/>
              </w:rPr>
              <w:t xml:space="preserve"> :</w:t>
            </w:r>
            <w:proofErr w:type="gramEnd"/>
            <w:r w:rsidRPr="00A32D50">
              <w:rPr>
                <w:rFonts w:ascii="Times New Roman" w:hAnsi="Times New Roman" w:cs="Times New Roman"/>
              </w:rPr>
              <w:tab/>
              <w:t xml:space="preserve">     </w:t>
            </w:r>
            <w:r w:rsidR="00A32D50">
              <w:rPr>
                <w:rFonts w:ascii="Times New Roman" w:hAnsi="Times New Roman" w:cs="Times New Roman"/>
              </w:rPr>
              <w:t xml:space="preserve">             </w:t>
            </w:r>
            <w:r w:rsidRPr="00A32D50">
              <w:rPr>
                <w:rFonts w:ascii="Times New Roman" w:hAnsi="Times New Roman" w:cs="Times New Roman"/>
              </w:rPr>
              <w:t xml:space="preserve"> 43857103</w:t>
            </w:r>
          </w:p>
          <w:p w14:paraId="09E42796" w14:textId="41BE7340" w:rsidR="001D628D" w:rsidRPr="00A32D50" w:rsidRDefault="001D628D" w:rsidP="001D628D">
            <w:pPr>
              <w:pStyle w:val="Experiencia"/>
              <w:spacing w:line="216" w:lineRule="auto"/>
              <w:rPr>
                <w:rFonts w:ascii="Times New Roman" w:hAnsi="Times New Roman" w:cs="Times New Roman"/>
              </w:rPr>
            </w:pPr>
            <w:r w:rsidRPr="00A32D50">
              <w:rPr>
                <w:rFonts w:ascii="Times New Roman" w:hAnsi="Times New Roman" w:cs="Times New Roman"/>
                <w:b/>
              </w:rPr>
              <w:t>Correo Electrónico</w:t>
            </w:r>
            <w:r w:rsidR="00FB57C1" w:rsidRPr="00A32D50">
              <w:rPr>
                <w:rFonts w:ascii="Times New Roman" w:hAnsi="Times New Roman" w:cs="Times New Roman"/>
              </w:rPr>
              <w:t xml:space="preserve">         </w:t>
            </w:r>
            <w:proofErr w:type="gramStart"/>
            <w:r w:rsidR="00FB57C1" w:rsidRPr="00A32D50">
              <w:rPr>
                <w:rFonts w:ascii="Times New Roman" w:hAnsi="Times New Roman" w:cs="Times New Roman"/>
              </w:rPr>
              <w:t xml:space="preserve"> </w:t>
            </w:r>
            <w:r w:rsidRPr="00A32D50">
              <w:rPr>
                <w:rFonts w:ascii="Times New Roman" w:hAnsi="Times New Roman" w:cs="Times New Roman"/>
              </w:rPr>
              <w:t xml:space="preserve"> :</w:t>
            </w:r>
            <w:proofErr w:type="gramEnd"/>
            <w:r w:rsidR="00A32D50">
              <w:rPr>
                <w:rFonts w:ascii="Times New Roman" w:hAnsi="Times New Roman" w:cs="Times New Roman"/>
              </w:rPr>
              <w:t xml:space="preserve">                    </w:t>
            </w:r>
            <w:r w:rsidRPr="00A32D50">
              <w:rPr>
                <w:rFonts w:ascii="Times New Roman" w:hAnsi="Times New Roman" w:cs="Times New Roman"/>
              </w:rPr>
              <w:t>rosariogastelu13@hotmail.com</w:t>
            </w:r>
          </w:p>
          <w:p w14:paraId="4E08D2AF" w14:textId="61325D42" w:rsidR="001D628D" w:rsidRPr="00A32D50" w:rsidRDefault="001D628D" w:rsidP="001D628D">
            <w:pPr>
              <w:pStyle w:val="Experiencia"/>
              <w:tabs>
                <w:tab w:val="center" w:pos="3188"/>
              </w:tabs>
              <w:spacing w:line="216" w:lineRule="auto"/>
              <w:rPr>
                <w:rFonts w:ascii="Times New Roman" w:hAnsi="Times New Roman" w:cs="Times New Roman"/>
              </w:rPr>
            </w:pPr>
            <w:r w:rsidRPr="00A32D50">
              <w:rPr>
                <w:rFonts w:ascii="Times New Roman" w:hAnsi="Times New Roman" w:cs="Times New Roman"/>
                <w:b/>
              </w:rPr>
              <w:t xml:space="preserve">Ruc     </w:t>
            </w:r>
            <w:r w:rsidRPr="00A32D50">
              <w:rPr>
                <w:rFonts w:ascii="Times New Roman" w:hAnsi="Times New Roman" w:cs="Times New Roman"/>
              </w:rPr>
              <w:t xml:space="preserve">       </w:t>
            </w:r>
            <w:r w:rsidR="00FB57C1" w:rsidRPr="00A32D50">
              <w:rPr>
                <w:rFonts w:ascii="Times New Roman" w:hAnsi="Times New Roman" w:cs="Times New Roman"/>
              </w:rPr>
              <w:t xml:space="preserve">                       </w:t>
            </w:r>
            <w:proofErr w:type="gramStart"/>
            <w:r w:rsidR="00FB57C1" w:rsidRPr="00A32D50">
              <w:rPr>
                <w:rFonts w:ascii="Times New Roman" w:hAnsi="Times New Roman" w:cs="Times New Roman"/>
              </w:rPr>
              <w:t xml:space="preserve"> </w:t>
            </w:r>
            <w:r w:rsidR="00A32D50" w:rsidRPr="00A32D50">
              <w:rPr>
                <w:rFonts w:ascii="Times New Roman" w:hAnsi="Times New Roman" w:cs="Times New Roman"/>
              </w:rPr>
              <w:t xml:space="preserve"> :</w:t>
            </w:r>
            <w:proofErr w:type="gramEnd"/>
            <w:r w:rsidRPr="00A32D50">
              <w:rPr>
                <w:rFonts w:ascii="Times New Roman" w:hAnsi="Times New Roman" w:cs="Times New Roman"/>
              </w:rPr>
              <w:tab/>
            </w:r>
            <w:r w:rsidR="00A32D50">
              <w:rPr>
                <w:rFonts w:ascii="Times New Roman" w:hAnsi="Times New Roman" w:cs="Times New Roman"/>
              </w:rPr>
              <w:t xml:space="preserve">                    </w:t>
            </w:r>
            <w:r w:rsidRPr="00A32D50">
              <w:rPr>
                <w:rFonts w:ascii="Times New Roman" w:hAnsi="Times New Roman" w:cs="Times New Roman"/>
              </w:rPr>
              <w:t>10438571031</w:t>
            </w:r>
          </w:p>
          <w:p w14:paraId="17F4B5EE" w14:textId="77777777" w:rsidR="001D628D" w:rsidRDefault="001D628D" w:rsidP="001D628D">
            <w:pPr>
              <w:pStyle w:val="Experiencia"/>
              <w:tabs>
                <w:tab w:val="center" w:pos="3188"/>
              </w:tabs>
              <w:spacing w:line="216" w:lineRule="auto"/>
              <w:rPr>
                <w:rFonts w:ascii="Times New Roman" w:hAnsi="Times New Roman" w:cs="Times New Roman"/>
              </w:rPr>
            </w:pPr>
            <w:r w:rsidRPr="00A32D50">
              <w:rPr>
                <w:rFonts w:ascii="Times New Roman" w:hAnsi="Times New Roman" w:cs="Times New Roman"/>
                <w:b/>
              </w:rPr>
              <w:t>Licencia de conducir</w:t>
            </w:r>
            <w:r w:rsidR="00FB57C1" w:rsidRPr="00A32D50">
              <w:rPr>
                <w:rFonts w:ascii="Times New Roman" w:hAnsi="Times New Roman" w:cs="Times New Roman"/>
              </w:rPr>
              <w:t xml:space="preserve">      </w:t>
            </w:r>
            <w:proofErr w:type="gramStart"/>
            <w:r w:rsidRPr="00A32D50">
              <w:rPr>
                <w:rFonts w:ascii="Times New Roman" w:hAnsi="Times New Roman" w:cs="Times New Roman"/>
              </w:rPr>
              <w:t xml:space="preserve">  :</w:t>
            </w:r>
            <w:proofErr w:type="gramEnd"/>
            <w:r w:rsidRPr="00A32D50">
              <w:rPr>
                <w:rFonts w:ascii="Times New Roman" w:hAnsi="Times New Roman" w:cs="Times New Roman"/>
              </w:rPr>
              <w:t xml:space="preserve">                              A-1</w:t>
            </w:r>
          </w:p>
          <w:p w14:paraId="4C7EF1AF" w14:textId="0FEDE67C" w:rsidR="009472F9" w:rsidRPr="009472F9" w:rsidRDefault="009472F9" w:rsidP="001D628D">
            <w:pPr>
              <w:pStyle w:val="Experiencia"/>
              <w:tabs>
                <w:tab w:val="center" w:pos="3188"/>
              </w:tabs>
              <w:spacing w:line="21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Página Web</w:t>
            </w:r>
            <w:r w:rsidRPr="00A32D50">
              <w:rPr>
                <w:rFonts w:ascii="Times New Roman" w:hAnsi="Times New Roman" w:cs="Times New Roman"/>
              </w:rPr>
              <w:t xml:space="preserve">       </w:t>
            </w:r>
            <w:r>
              <w:rPr>
                <w:rFonts w:ascii="Times New Roman" w:hAnsi="Times New Roman" w:cs="Times New Roman"/>
              </w:rPr>
              <w:t xml:space="preserve">              </w:t>
            </w:r>
            <w:proofErr w:type="gramStart"/>
            <w:r>
              <w:rPr>
                <w:rFonts w:ascii="Times New Roman" w:hAnsi="Times New Roman" w:cs="Times New Roman"/>
              </w:rPr>
              <w:t xml:space="preserve">  </w:t>
            </w:r>
            <w:r w:rsidRPr="00A32D50">
              <w:rPr>
                <w:rFonts w:ascii="Times New Roman" w:hAnsi="Times New Roman" w:cs="Times New Roman"/>
              </w:rPr>
              <w:t>:</w:t>
            </w:r>
            <w:proofErr w:type="gramEnd"/>
            <w:r w:rsidRPr="00A32D50">
              <w:rPr>
                <w:rFonts w:ascii="Times New Roman" w:hAnsi="Times New Roman" w:cs="Times New Roman"/>
              </w:rPr>
              <w:t xml:space="preserve">                    </w:t>
            </w:r>
            <w:hyperlink r:id="rId13" w:history="1">
              <w:proofErr w:type="spellStart"/>
              <w:r w:rsidRPr="00AC6550">
                <w:rPr>
                  <w:rStyle w:val="Hipervnculo"/>
                  <w:rFonts w:ascii="Times New Roman" w:hAnsi="Times New Roman" w:cs="Times New Roman"/>
                </w:rPr>
                <w:t>rosariogastelu.</w:t>
              </w:r>
              <w:r w:rsidRPr="00AC6550">
                <w:rPr>
                  <w:rStyle w:val="Hipervnculo"/>
                  <w:rFonts w:ascii="Times New Roman" w:hAnsi="Times New Roman" w:cs="Times New Roman"/>
                </w:rPr>
                <w:t>c</w:t>
              </w:r>
              <w:r w:rsidRPr="00AC6550">
                <w:rPr>
                  <w:rStyle w:val="Hipervnculo"/>
                  <w:rFonts w:ascii="Times New Roman" w:hAnsi="Times New Roman" w:cs="Times New Roman"/>
                </w:rPr>
                <w:t>lub</w:t>
              </w:r>
              <w:proofErr w:type="spellEnd"/>
            </w:hyperlink>
          </w:p>
        </w:tc>
      </w:tr>
      <w:tr w:rsidR="003D1B71" w:rsidRPr="001D628D" w14:paraId="131E101A" w14:textId="77777777" w:rsidTr="006B2FCC">
        <w:trPr>
          <w:trHeight w:val="1589"/>
        </w:trPr>
        <w:tc>
          <w:tcPr>
            <w:tcW w:w="3662" w:type="dxa"/>
            <w:gridSpan w:val="4"/>
            <w:vMerge/>
            <w:tcBorders>
              <w:bottom w:val="nil"/>
            </w:tcBorders>
          </w:tcPr>
          <w:p w14:paraId="242CB32B" w14:textId="77777777" w:rsidR="003D1B71" w:rsidRPr="001D628D" w:rsidRDefault="003D1B71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61E24C3D" w14:textId="77777777" w:rsidR="003D1B71" w:rsidRPr="001D628D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</w:rPr>
            </w:pPr>
          </w:p>
        </w:tc>
        <w:tc>
          <w:tcPr>
            <w:tcW w:w="6607" w:type="dxa"/>
            <w:gridSpan w:val="2"/>
            <w:vMerge w:val="restart"/>
            <w:tcBorders>
              <w:bottom w:val="nil"/>
            </w:tcBorders>
            <w:vAlign w:val="bottom"/>
          </w:tcPr>
          <w:sdt>
            <w:sdtPr>
              <w:rPr>
                <w:rFonts w:ascii="Times New Roman" w:hAnsi="Times New Roman" w:cs="Times New Roman"/>
              </w:rPr>
              <w:id w:val="1196195576"/>
              <w:placeholder>
                <w:docPart w:val="F2207DFC982D44AC96843597A8FE537E"/>
              </w:placeholder>
              <w:temporary/>
            </w:sdtPr>
            <w:sdtEndPr/>
            <w:sdtContent>
              <w:p w14:paraId="4193B546" w14:textId="77777777" w:rsidR="003D1B71" w:rsidRPr="001D628D" w:rsidRDefault="003D1B71" w:rsidP="00F20161">
                <w:pPr>
                  <w:pStyle w:val="Ttulo2"/>
                  <w:rPr>
                    <w:rFonts w:ascii="Times New Roman" w:hAnsi="Times New Roman" w:cs="Times New Roman"/>
                  </w:rPr>
                </w:pPr>
                <w:r w:rsidRPr="001D628D">
                  <w:rPr>
                    <w:rFonts w:ascii="Times New Roman" w:hAnsi="Times New Roman" w:cs="Times New Roman"/>
                  </w:rPr>
                  <w:t>Experiencia</w:t>
                </w:r>
              </w:p>
            </w:sdtContent>
          </w:sdt>
          <w:p w14:paraId="5A9E1499" w14:textId="72AF74ED" w:rsidR="003D1B71" w:rsidRPr="001D628D" w:rsidRDefault="00266E1B" w:rsidP="00665F95">
            <w:pPr>
              <w:pStyle w:val="Fechas"/>
              <w:spacing w:line="216" w:lineRule="auto"/>
              <w:rPr>
                <w:rFonts w:ascii="Times New Roman" w:hAnsi="Times New Roman" w:cs="Times New Roman"/>
              </w:rPr>
            </w:pPr>
            <w:r w:rsidRPr="001D628D">
              <w:rPr>
                <w:rFonts w:ascii="Times New Roman" w:hAnsi="Times New Roman" w:cs="Times New Roman"/>
              </w:rPr>
              <w:t>Febrero 2015</w:t>
            </w:r>
            <w:r w:rsidR="00391F96">
              <w:rPr>
                <w:rFonts w:ascii="Times New Roman" w:hAnsi="Times New Roman" w:cs="Times New Roman"/>
              </w:rPr>
              <w:t xml:space="preserve"> </w:t>
            </w:r>
            <w:r w:rsidR="003D1B71" w:rsidRPr="001D628D">
              <w:rPr>
                <w:rFonts w:ascii="Times New Roman" w:eastAsia="Calibri" w:hAnsi="Times New Roman" w:cs="Times New Roman"/>
                <w:lang w:bidi="es-ES"/>
              </w:rPr>
              <w:t>-</w:t>
            </w:r>
            <w:r w:rsidRPr="001D628D">
              <w:rPr>
                <w:rFonts w:ascii="Times New Roman" w:eastAsia="Calibri" w:hAnsi="Times New Roman" w:cs="Times New Roman"/>
                <w:lang w:bidi="es-ES"/>
              </w:rPr>
              <w:t xml:space="preserve"> </w:t>
            </w:r>
            <w:proofErr w:type="gramStart"/>
            <w:r w:rsidR="00391F96">
              <w:rPr>
                <w:rFonts w:ascii="Times New Roman" w:eastAsia="Calibri" w:hAnsi="Times New Roman" w:cs="Times New Roman"/>
                <w:lang w:bidi="es-ES"/>
              </w:rPr>
              <w:t>D</w:t>
            </w:r>
            <w:r w:rsidR="00391F96" w:rsidRPr="001D628D">
              <w:rPr>
                <w:rFonts w:ascii="Times New Roman" w:eastAsia="Calibri" w:hAnsi="Times New Roman" w:cs="Times New Roman"/>
                <w:lang w:bidi="es-ES"/>
              </w:rPr>
              <w:t>iciembre</w:t>
            </w:r>
            <w:proofErr w:type="gramEnd"/>
            <w:r w:rsidRPr="001D628D">
              <w:rPr>
                <w:rFonts w:ascii="Times New Roman" w:eastAsia="Calibri" w:hAnsi="Times New Roman" w:cs="Times New Roman"/>
                <w:lang w:bidi="es-ES"/>
              </w:rPr>
              <w:t xml:space="preserve"> </w:t>
            </w:r>
            <w:r w:rsidR="00416911" w:rsidRPr="001D628D">
              <w:rPr>
                <w:rFonts w:ascii="Times New Roman" w:hAnsi="Times New Roman" w:cs="Times New Roman"/>
              </w:rPr>
              <w:t>2018</w:t>
            </w:r>
          </w:p>
          <w:p w14:paraId="7D890712" w14:textId="05C6C173" w:rsidR="003D1B71" w:rsidRPr="001D628D" w:rsidRDefault="00266E1B" w:rsidP="00665F95">
            <w:pPr>
              <w:pStyle w:val="Experiencia"/>
              <w:spacing w:line="216" w:lineRule="auto"/>
              <w:rPr>
                <w:rFonts w:ascii="Times New Roman" w:hAnsi="Times New Roman" w:cs="Times New Roman"/>
              </w:rPr>
            </w:pPr>
            <w:r w:rsidRPr="001D628D">
              <w:rPr>
                <w:rFonts w:ascii="Times New Roman" w:hAnsi="Times New Roman" w:cs="Times New Roman"/>
              </w:rPr>
              <w:t>Asistente Administrativa</w:t>
            </w:r>
            <w:r w:rsidR="00D0373F" w:rsidRPr="001D628D">
              <w:rPr>
                <w:rStyle w:val="Textoennegrita"/>
                <w:rFonts w:ascii="Times New Roman" w:eastAsia="Calibri" w:hAnsi="Times New Roman" w:cs="Times New Roman"/>
                <w:lang w:bidi="es-ES"/>
              </w:rPr>
              <w:t xml:space="preserve"> </w:t>
            </w:r>
            <w:r w:rsidR="003D1B71" w:rsidRPr="001D628D">
              <w:rPr>
                <w:rStyle w:val="Textoennegrita"/>
                <w:rFonts w:ascii="Times New Roman" w:eastAsia="Calibri" w:hAnsi="Times New Roman" w:cs="Times New Roman"/>
                <w:lang w:bidi="es-ES"/>
              </w:rPr>
              <w:t xml:space="preserve">• </w:t>
            </w:r>
            <w:r w:rsidRPr="001D628D">
              <w:rPr>
                <w:rFonts w:ascii="Times New Roman" w:hAnsi="Times New Roman" w:cs="Times New Roman"/>
              </w:rPr>
              <w:t>Dirección General</w:t>
            </w:r>
            <w:r w:rsidR="003D1B71" w:rsidRPr="001D628D">
              <w:rPr>
                <w:rStyle w:val="Textoennegrita"/>
                <w:rFonts w:ascii="Times New Roman" w:eastAsia="Calibri" w:hAnsi="Times New Roman" w:cs="Times New Roman"/>
                <w:lang w:bidi="es-ES"/>
              </w:rPr>
              <w:t xml:space="preserve"> • </w:t>
            </w:r>
            <w:r w:rsidR="00416911" w:rsidRPr="001D628D">
              <w:rPr>
                <w:rFonts w:ascii="Times New Roman" w:hAnsi="Times New Roman" w:cs="Times New Roman"/>
              </w:rPr>
              <w:t>I.E. Corazón de Jesús de Jicamarca</w:t>
            </w:r>
          </w:p>
          <w:p w14:paraId="0CE14769" w14:textId="63BBD82B" w:rsidR="003D1B71" w:rsidRPr="001D628D" w:rsidRDefault="00266E1B" w:rsidP="00665F95">
            <w:pPr>
              <w:pStyle w:val="Fechas"/>
              <w:spacing w:line="216" w:lineRule="auto"/>
              <w:rPr>
                <w:rFonts w:ascii="Times New Roman" w:hAnsi="Times New Roman" w:cs="Times New Roman"/>
              </w:rPr>
            </w:pPr>
            <w:r w:rsidRPr="001D628D">
              <w:rPr>
                <w:rFonts w:ascii="Times New Roman" w:hAnsi="Times New Roman" w:cs="Times New Roman"/>
              </w:rPr>
              <w:t xml:space="preserve">Mayo 2010 </w:t>
            </w:r>
            <w:r w:rsidR="003D1B71" w:rsidRPr="001D628D">
              <w:rPr>
                <w:rFonts w:ascii="Times New Roman" w:eastAsia="Calibri" w:hAnsi="Times New Roman" w:cs="Times New Roman"/>
                <w:lang w:bidi="es-ES"/>
              </w:rPr>
              <w:t>-</w:t>
            </w:r>
            <w:r w:rsidRPr="001D628D">
              <w:rPr>
                <w:rFonts w:ascii="Times New Roman" w:eastAsia="Calibri" w:hAnsi="Times New Roman" w:cs="Times New Roman"/>
                <w:lang w:bidi="es-ES"/>
              </w:rPr>
              <w:t xml:space="preserve"> </w:t>
            </w:r>
            <w:proofErr w:type="gramStart"/>
            <w:r w:rsidRPr="001D628D">
              <w:rPr>
                <w:rFonts w:ascii="Times New Roman" w:hAnsi="Times New Roman" w:cs="Times New Roman"/>
              </w:rPr>
              <w:t>Diciembre</w:t>
            </w:r>
            <w:proofErr w:type="gramEnd"/>
            <w:r w:rsidRPr="001D628D">
              <w:rPr>
                <w:rFonts w:ascii="Times New Roman" w:hAnsi="Times New Roman" w:cs="Times New Roman"/>
              </w:rPr>
              <w:t xml:space="preserve"> 2014</w:t>
            </w:r>
          </w:p>
          <w:p w14:paraId="397D4303" w14:textId="3EB4A187" w:rsidR="003D1B71" w:rsidRPr="001D628D" w:rsidRDefault="00266E1B" w:rsidP="00665F95">
            <w:pPr>
              <w:pStyle w:val="Experiencia"/>
              <w:spacing w:line="216" w:lineRule="auto"/>
              <w:rPr>
                <w:rFonts w:ascii="Times New Roman" w:hAnsi="Times New Roman" w:cs="Times New Roman"/>
              </w:rPr>
            </w:pPr>
            <w:r w:rsidRPr="001D628D">
              <w:rPr>
                <w:rFonts w:ascii="Times New Roman" w:hAnsi="Times New Roman" w:cs="Times New Roman"/>
              </w:rPr>
              <w:t>Asistente de Gerencia</w:t>
            </w:r>
            <w:r w:rsidR="00D0373F" w:rsidRPr="001D628D">
              <w:rPr>
                <w:rStyle w:val="Textoennegrita"/>
                <w:rFonts w:ascii="Times New Roman" w:eastAsia="Calibri" w:hAnsi="Times New Roman" w:cs="Times New Roman"/>
                <w:lang w:bidi="es-ES"/>
              </w:rPr>
              <w:t xml:space="preserve"> </w:t>
            </w:r>
            <w:r w:rsidR="003D1B71" w:rsidRPr="001D628D">
              <w:rPr>
                <w:rStyle w:val="Textoennegrita"/>
                <w:rFonts w:ascii="Times New Roman" w:eastAsia="Calibri" w:hAnsi="Times New Roman" w:cs="Times New Roman"/>
                <w:lang w:bidi="es-ES"/>
              </w:rPr>
              <w:t xml:space="preserve">• </w:t>
            </w:r>
            <w:r w:rsidRPr="001D628D">
              <w:rPr>
                <w:rFonts w:ascii="Times New Roman" w:hAnsi="Times New Roman" w:cs="Times New Roman"/>
              </w:rPr>
              <w:t>Atención al Cliente</w:t>
            </w:r>
            <w:r w:rsidR="003D1B71" w:rsidRPr="001D628D">
              <w:rPr>
                <w:rStyle w:val="Textoennegrita"/>
                <w:rFonts w:ascii="Times New Roman" w:eastAsia="Calibri" w:hAnsi="Times New Roman" w:cs="Times New Roman"/>
                <w:lang w:bidi="es-ES"/>
              </w:rPr>
              <w:t xml:space="preserve"> • </w:t>
            </w:r>
            <w:r w:rsidRPr="001D628D">
              <w:rPr>
                <w:rFonts w:ascii="Times New Roman" w:hAnsi="Times New Roman" w:cs="Times New Roman"/>
              </w:rPr>
              <w:t xml:space="preserve">Collins </w:t>
            </w:r>
            <w:r w:rsidR="001D628D" w:rsidRPr="001D628D">
              <w:rPr>
                <w:rFonts w:ascii="Times New Roman" w:hAnsi="Times New Roman" w:cs="Times New Roman"/>
              </w:rPr>
              <w:t>Enterprise</w:t>
            </w:r>
            <w:r w:rsidRPr="001D628D">
              <w:rPr>
                <w:rFonts w:ascii="Times New Roman" w:hAnsi="Times New Roman" w:cs="Times New Roman"/>
              </w:rPr>
              <w:t xml:space="preserve"> SAC</w:t>
            </w:r>
          </w:p>
          <w:p w14:paraId="1580A8F4" w14:textId="4BE6733E" w:rsidR="003D1B71" w:rsidRPr="001D628D" w:rsidRDefault="00266E1B" w:rsidP="00665F95">
            <w:pPr>
              <w:pStyle w:val="Fechas"/>
              <w:spacing w:line="216" w:lineRule="auto"/>
              <w:rPr>
                <w:rFonts w:ascii="Times New Roman" w:hAnsi="Times New Roman" w:cs="Times New Roman"/>
              </w:rPr>
            </w:pPr>
            <w:r w:rsidRPr="001D628D">
              <w:rPr>
                <w:rFonts w:ascii="Times New Roman" w:hAnsi="Times New Roman" w:cs="Times New Roman"/>
              </w:rPr>
              <w:t xml:space="preserve">Noviembre 2004 </w:t>
            </w:r>
            <w:r w:rsidRPr="001D628D">
              <w:rPr>
                <w:rFonts w:ascii="Times New Roman" w:eastAsia="Calibri" w:hAnsi="Times New Roman" w:cs="Times New Roman"/>
                <w:lang w:bidi="es-ES"/>
              </w:rPr>
              <w:t>–</w:t>
            </w:r>
            <w:r w:rsidRPr="001D628D">
              <w:rPr>
                <w:rFonts w:ascii="Times New Roman" w:hAnsi="Times New Roman" w:cs="Times New Roman"/>
              </w:rPr>
              <w:t xml:space="preserve"> </w:t>
            </w:r>
            <w:proofErr w:type="gramStart"/>
            <w:r w:rsidRPr="001D628D">
              <w:rPr>
                <w:rFonts w:ascii="Times New Roman" w:hAnsi="Times New Roman" w:cs="Times New Roman"/>
              </w:rPr>
              <w:t>Abril</w:t>
            </w:r>
            <w:proofErr w:type="gramEnd"/>
            <w:r w:rsidRPr="001D628D">
              <w:rPr>
                <w:rFonts w:ascii="Times New Roman" w:hAnsi="Times New Roman" w:cs="Times New Roman"/>
              </w:rPr>
              <w:t xml:space="preserve"> 2008</w:t>
            </w:r>
          </w:p>
          <w:p w14:paraId="03DE4A79" w14:textId="478BFBE1" w:rsidR="003D1B71" w:rsidRPr="001D628D" w:rsidRDefault="00266E1B" w:rsidP="00665F95">
            <w:pPr>
              <w:pStyle w:val="Experiencia"/>
              <w:spacing w:line="216" w:lineRule="auto"/>
              <w:rPr>
                <w:rFonts w:ascii="Times New Roman" w:hAnsi="Times New Roman" w:cs="Times New Roman"/>
              </w:rPr>
            </w:pPr>
            <w:r w:rsidRPr="001D628D">
              <w:rPr>
                <w:rFonts w:ascii="Times New Roman" w:hAnsi="Times New Roman" w:cs="Times New Roman"/>
              </w:rPr>
              <w:t>Asistente de secretaría</w:t>
            </w:r>
            <w:r w:rsidR="00D0373F" w:rsidRPr="001D628D">
              <w:rPr>
                <w:rStyle w:val="Textoennegrita"/>
                <w:rFonts w:ascii="Times New Roman" w:eastAsia="Calibri" w:hAnsi="Times New Roman" w:cs="Times New Roman"/>
                <w:lang w:bidi="es-ES"/>
              </w:rPr>
              <w:t xml:space="preserve"> </w:t>
            </w:r>
            <w:r w:rsidR="003D1B71" w:rsidRPr="001D628D">
              <w:rPr>
                <w:rStyle w:val="Textoennegrita"/>
                <w:rFonts w:ascii="Times New Roman" w:eastAsia="Calibri" w:hAnsi="Times New Roman" w:cs="Times New Roman"/>
                <w:lang w:bidi="es-ES"/>
              </w:rPr>
              <w:t xml:space="preserve">• </w:t>
            </w:r>
            <w:r w:rsidRPr="001D628D">
              <w:rPr>
                <w:rFonts w:ascii="Times New Roman" w:hAnsi="Times New Roman" w:cs="Times New Roman"/>
              </w:rPr>
              <w:t>Dirección General</w:t>
            </w:r>
            <w:r w:rsidR="003D1B71" w:rsidRPr="001D628D">
              <w:rPr>
                <w:rStyle w:val="Textoennegrita"/>
                <w:rFonts w:ascii="Times New Roman" w:eastAsia="Calibri" w:hAnsi="Times New Roman" w:cs="Times New Roman"/>
                <w:lang w:bidi="es-ES"/>
              </w:rPr>
              <w:t xml:space="preserve"> • </w:t>
            </w:r>
            <w:r w:rsidRPr="001D628D">
              <w:rPr>
                <w:rFonts w:ascii="Times New Roman" w:hAnsi="Times New Roman" w:cs="Times New Roman"/>
              </w:rPr>
              <w:t>I.E. N° 0027 San Antonio de Jicamarca</w:t>
            </w:r>
          </w:p>
          <w:p w14:paraId="01DBAF6B" w14:textId="5C172E52" w:rsidR="003D1B71" w:rsidRPr="001D628D" w:rsidRDefault="005E35DF" w:rsidP="005E35DF">
            <w:pPr>
              <w:spacing w:line="216" w:lineRule="auto"/>
              <w:jc w:val="both"/>
              <w:rPr>
                <w:rFonts w:ascii="Times New Roman" w:hAnsi="Times New Roman" w:cs="Times New Roman"/>
              </w:rPr>
            </w:pPr>
            <w:r w:rsidRPr="001D628D">
              <w:rPr>
                <w:rFonts w:ascii="Times New Roman" w:hAnsi="Times New Roman" w:cs="Times New Roman"/>
              </w:rPr>
              <w:t>Agenda</w:t>
            </w:r>
            <w:r w:rsidR="00391F96">
              <w:rPr>
                <w:rFonts w:ascii="Times New Roman" w:hAnsi="Times New Roman" w:cs="Times New Roman"/>
              </w:rPr>
              <w:t xml:space="preserve">, </w:t>
            </w:r>
            <w:r w:rsidRPr="001D628D">
              <w:rPr>
                <w:rFonts w:ascii="Times New Roman" w:hAnsi="Times New Roman" w:cs="Times New Roman"/>
              </w:rPr>
              <w:t>control y coordinaciones de reuniones y viajes. Atención telefónica y recepción de visitas. Gestión de correspondencia, organización y archivo de la documentación, Elaboración y redacción de documentos diversos, apoyo en la gestión del personal: contratos, altas y bajas. Apoyo al departamento de Administración y Dirección General</w:t>
            </w:r>
            <w:r w:rsidR="00D81821" w:rsidRPr="001D628D">
              <w:rPr>
                <w:rFonts w:ascii="Times New Roman" w:hAnsi="Times New Roman" w:cs="Times New Roman"/>
              </w:rPr>
              <w:t>: uso del programa SIAGIE matricula y generación de nóminas y actas de los estudiantes</w:t>
            </w:r>
            <w:r w:rsidRPr="001D628D">
              <w:rPr>
                <w:rFonts w:ascii="Times New Roman" w:hAnsi="Times New Roman" w:cs="Times New Roman"/>
              </w:rPr>
              <w:t xml:space="preserve">, Contabilidad: </w:t>
            </w:r>
            <w:r w:rsidR="00553731" w:rsidRPr="001D628D">
              <w:rPr>
                <w:rFonts w:ascii="Times New Roman" w:hAnsi="Times New Roman" w:cs="Times New Roman"/>
              </w:rPr>
              <w:t>cobranza</w:t>
            </w:r>
            <w:r w:rsidRPr="001D628D">
              <w:rPr>
                <w:rFonts w:ascii="Times New Roman" w:hAnsi="Times New Roman" w:cs="Times New Roman"/>
              </w:rPr>
              <w:t xml:space="preserve"> y archivo de facturas. </w:t>
            </w:r>
          </w:p>
          <w:sdt>
            <w:sdtPr>
              <w:rPr>
                <w:rFonts w:ascii="Times New Roman" w:hAnsi="Times New Roman" w:cs="Times New Roman"/>
              </w:rPr>
              <w:id w:val="-1554227259"/>
              <w:placeholder>
                <w:docPart w:val="9FFC471E225546139967BB6089A561FA"/>
              </w:placeholder>
              <w:temporary/>
              <w:showingPlcHdr/>
            </w:sdtPr>
            <w:sdtEndPr/>
            <w:sdtContent>
              <w:p w14:paraId="63E55CD5" w14:textId="77777777" w:rsidR="003D1B71" w:rsidRPr="001D628D" w:rsidRDefault="003D1B71" w:rsidP="00F20161">
                <w:pPr>
                  <w:pStyle w:val="Ttulo2"/>
                  <w:rPr>
                    <w:rFonts w:ascii="Times New Roman" w:hAnsi="Times New Roman" w:cs="Times New Roman"/>
                  </w:rPr>
                </w:pPr>
                <w:r w:rsidRPr="001D628D">
                  <w:rPr>
                    <w:rFonts w:ascii="Times New Roman" w:hAnsi="Times New Roman" w:cs="Times New Roman"/>
                  </w:rPr>
                  <w:t>Formación</w:t>
                </w:r>
              </w:p>
            </w:sdtContent>
          </w:sdt>
          <w:p w14:paraId="712743BA" w14:textId="0C6F4ACF" w:rsidR="003D1B71" w:rsidRPr="001D628D" w:rsidRDefault="00D81821" w:rsidP="00665F95">
            <w:pPr>
              <w:pStyle w:val="Nombredelaescuela"/>
              <w:spacing w:line="216" w:lineRule="auto"/>
              <w:rPr>
                <w:rFonts w:ascii="Times New Roman" w:hAnsi="Times New Roman" w:cs="Times New Roman"/>
              </w:rPr>
            </w:pPr>
            <w:r w:rsidRPr="001D628D">
              <w:rPr>
                <w:rFonts w:ascii="Times New Roman" w:hAnsi="Times New Roman" w:cs="Times New Roman"/>
              </w:rPr>
              <w:t>Instituto SISE</w:t>
            </w:r>
            <w:r w:rsidR="003D1B71" w:rsidRPr="001D628D">
              <w:rPr>
                <w:rFonts w:ascii="Times New Roman" w:hAnsi="Times New Roman" w:cs="Times New Roman"/>
                <w:lang w:bidi="es-ES"/>
              </w:rPr>
              <w:t xml:space="preserve">, </w:t>
            </w:r>
            <w:r w:rsidRPr="001D628D">
              <w:rPr>
                <w:rFonts w:ascii="Times New Roman" w:hAnsi="Times New Roman" w:cs="Times New Roman"/>
              </w:rPr>
              <w:t xml:space="preserve">Ate, Lima </w:t>
            </w:r>
          </w:p>
          <w:p w14:paraId="0A5E1A14" w14:textId="0DCA65A7" w:rsidR="003D1B71" w:rsidRDefault="00FB57C1" w:rsidP="00665F95">
            <w:pPr>
              <w:pStyle w:val="Listaconvietas"/>
              <w:spacing w:line="21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Profesional Técnico en Secretario Ejecutivo</w:t>
            </w:r>
          </w:p>
          <w:p w14:paraId="25F886C4" w14:textId="243E8125" w:rsidR="00FB57C1" w:rsidRPr="00712BF3" w:rsidRDefault="00712BF3" w:rsidP="00712BF3">
            <w:pPr>
              <w:pStyle w:val="Listaconvietas"/>
              <w:numPr>
                <w:ilvl w:val="0"/>
                <w:numId w:val="0"/>
              </w:numPr>
              <w:spacing w:line="216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Privateacher</w:t>
            </w:r>
          </w:p>
          <w:p w14:paraId="4A56DD4D" w14:textId="4C1960E1" w:rsidR="00FB57C1" w:rsidRDefault="00712BF3" w:rsidP="00FB57C1">
            <w:pPr>
              <w:pStyle w:val="Listaconvietas"/>
              <w:spacing w:line="21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Ingles americano básico</w:t>
            </w:r>
          </w:p>
          <w:p w14:paraId="24F9D6A2" w14:textId="3C8240F8" w:rsidR="00712BF3" w:rsidRPr="00712BF3" w:rsidRDefault="00712BF3" w:rsidP="00712BF3">
            <w:pPr>
              <w:pStyle w:val="Listaconvietas"/>
              <w:numPr>
                <w:ilvl w:val="0"/>
                <w:numId w:val="0"/>
              </w:numPr>
              <w:spacing w:line="216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Telecomunicaciones Cecitel</w:t>
            </w:r>
          </w:p>
          <w:p w14:paraId="25180162" w14:textId="73D32E59" w:rsidR="00712BF3" w:rsidRDefault="00712BF3" w:rsidP="00FB57C1">
            <w:pPr>
              <w:pStyle w:val="Listaconvietas"/>
              <w:spacing w:line="21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Teleoperadora</w:t>
            </w:r>
          </w:p>
          <w:p w14:paraId="07A5F1F0" w14:textId="043F435B" w:rsidR="00712BF3" w:rsidRDefault="00712BF3" w:rsidP="00712BF3">
            <w:pPr>
              <w:pStyle w:val="Listaconvietas"/>
              <w:numPr>
                <w:ilvl w:val="0"/>
                <w:numId w:val="0"/>
              </w:numPr>
              <w:spacing w:line="216" w:lineRule="auto"/>
              <w:ind w:left="360" w:hanging="360"/>
              <w:rPr>
                <w:rFonts w:ascii="Times New Roman" w:hAnsi="Times New Roman" w:cs="Times New Roman"/>
              </w:rPr>
            </w:pPr>
          </w:p>
          <w:p w14:paraId="0A07B242" w14:textId="77777777" w:rsidR="00712BF3" w:rsidRDefault="00712BF3" w:rsidP="00712BF3">
            <w:pPr>
              <w:pStyle w:val="Listaconvietas"/>
              <w:numPr>
                <w:ilvl w:val="0"/>
                <w:numId w:val="0"/>
              </w:numPr>
              <w:spacing w:line="216" w:lineRule="auto"/>
              <w:ind w:left="360" w:hanging="360"/>
              <w:rPr>
                <w:rFonts w:ascii="Times New Roman" w:hAnsi="Times New Roman" w:cs="Times New Roman"/>
              </w:rPr>
            </w:pPr>
          </w:p>
          <w:p w14:paraId="12FAF77A" w14:textId="40F4CBED" w:rsidR="00FB57C1" w:rsidRPr="00FB57C1" w:rsidRDefault="00FB57C1" w:rsidP="00FB57C1">
            <w:pPr>
              <w:pStyle w:val="Listaconvietas"/>
              <w:numPr>
                <w:ilvl w:val="0"/>
                <w:numId w:val="0"/>
              </w:numPr>
              <w:spacing w:line="216" w:lineRule="auto"/>
              <w:rPr>
                <w:rFonts w:ascii="Times New Roman" w:hAnsi="Times New Roman" w:cs="Times New Roman"/>
                <w:b/>
              </w:rPr>
            </w:pPr>
          </w:p>
          <w:p w14:paraId="571B2D22" w14:textId="229972BB" w:rsidR="003D1B71" w:rsidRDefault="00712BF3" w:rsidP="00F20161">
            <w:pPr>
              <w:pStyle w:val="Ttulo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Capacitación</w:t>
            </w:r>
          </w:p>
          <w:p w14:paraId="2FC36299" w14:textId="77777777" w:rsidR="00712BF3" w:rsidRPr="00712BF3" w:rsidRDefault="00712BF3" w:rsidP="00712BF3"/>
          <w:p w14:paraId="08F3BB6B" w14:textId="77777777" w:rsidR="00712BF3" w:rsidRPr="00CC2438" w:rsidRDefault="00712BF3" w:rsidP="00712BF3">
            <w:pPr>
              <w:widowControl/>
              <w:numPr>
                <w:ilvl w:val="0"/>
                <w:numId w:val="16"/>
              </w:numPr>
              <w:autoSpaceDE/>
              <w:autoSpaceDN/>
              <w:adjustRightInd/>
              <w:jc w:val="both"/>
              <w:rPr>
                <w:rFonts w:ascii="Arial Narrow" w:hAnsi="Arial Narrow"/>
              </w:rPr>
            </w:pPr>
            <w:r w:rsidRPr="00CC2438">
              <w:rPr>
                <w:rFonts w:ascii="Arial Narrow" w:hAnsi="Arial Narrow"/>
              </w:rPr>
              <w:t>Gestión Empresarial</w:t>
            </w:r>
          </w:p>
          <w:p w14:paraId="37E4AFBA" w14:textId="77777777" w:rsidR="00712BF3" w:rsidRPr="00CC2438" w:rsidRDefault="00712BF3" w:rsidP="00712BF3">
            <w:pPr>
              <w:widowControl/>
              <w:numPr>
                <w:ilvl w:val="0"/>
                <w:numId w:val="16"/>
              </w:numPr>
              <w:autoSpaceDE/>
              <w:autoSpaceDN/>
              <w:adjustRightInd/>
              <w:jc w:val="both"/>
              <w:rPr>
                <w:rFonts w:ascii="Arial Narrow" w:hAnsi="Arial Narrow"/>
              </w:rPr>
            </w:pPr>
            <w:r w:rsidRPr="00CC2438">
              <w:rPr>
                <w:rFonts w:ascii="Arial Narrow" w:hAnsi="Arial Narrow"/>
              </w:rPr>
              <w:t xml:space="preserve">Legislación Laboral </w:t>
            </w:r>
          </w:p>
          <w:p w14:paraId="5B363F12" w14:textId="77777777" w:rsidR="00712BF3" w:rsidRPr="00CC2438" w:rsidRDefault="00712BF3" w:rsidP="00712BF3">
            <w:pPr>
              <w:widowControl/>
              <w:numPr>
                <w:ilvl w:val="0"/>
                <w:numId w:val="16"/>
              </w:numPr>
              <w:autoSpaceDE/>
              <w:autoSpaceDN/>
              <w:adjustRightInd/>
              <w:jc w:val="both"/>
              <w:rPr>
                <w:rFonts w:ascii="Arial Narrow" w:hAnsi="Arial Narrow"/>
              </w:rPr>
            </w:pPr>
            <w:r w:rsidRPr="00CC2438">
              <w:rPr>
                <w:rFonts w:ascii="Arial Narrow" w:hAnsi="Arial Narrow"/>
              </w:rPr>
              <w:t xml:space="preserve">Gestión de Atención al cliente </w:t>
            </w:r>
          </w:p>
          <w:p w14:paraId="4B1E80D6" w14:textId="77777777" w:rsidR="00712BF3" w:rsidRDefault="00712BF3" w:rsidP="00712BF3">
            <w:pPr>
              <w:widowControl/>
              <w:numPr>
                <w:ilvl w:val="0"/>
                <w:numId w:val="16"/>
              </w:numPr>
              <w:autoSpaceDE/>
              <w:autoSpaceDN/>
              <w:adjustRightInd/>
              <w:jc w:val="both"/>
              <w:rPr>
                <w:rFonts w:ascii="Arial Narrow" w:hAnsi="Arial Narrow"/>
              </w:rPr>
            </w:pPr>
            <w:r w:rsidRPr="00CC2438">
              <w:rPr>
                <w:rFonts w:ascii="Arial Narrow" w:hAnsi="Arial Narrow"/>
              </w:rPr>
              <w:t>Tele marketing</w:t>
            </w:r>
          </w:p>
          <w:p w14:paraId="6C416FC6" w14:textId="77777777" w:rsidR="00712BF3" w:rsidRDefault="00712BF3" w:rsidP="00712BF3">
            <w:pPr>
              <w:widowControl/>
              <w:numPr>
                <w:ilvl w:val="0"/>
                <w:numId w:val="17"/>
              </w:numPr>
              <w:autoSpaceDE/>
              <w:autoSpaceDN/>
              <w:adjustRightInd/>
              <w:rPr>
                <w:rFonts w:ascii="Arial Narrow" w:hAnsi="Arial Narrow"/>
              </w:rPr>
            </w:pPr>
            <w:r w:rsidRPr="00A5317F">
              <w:rPr>
                <w:rFonts w:ascii="Arial Narrow" w:hAnsi="Arial Narrow"/>
              </w:rPr>
              <w:t>Productos y servicios bancarios</w:t>
            </w:r>
          </w:p>
          <w:p w14:paraId="7DAC2609" w14:textId="77777777" w:rsidR="00712BF3" w:rsidRDefault="00712BF3" w:rsidP="006B2FCC">
            <w:pPr>
              <w:widowControl/>
              <w:numPr>
                <w:ilvl w:val="0"/>
                <w:numId w:val="17"/>
              </w:numPr>
              <w:autoSpaceDE/>
              <w:autoSpaceDN/>
              <w:adjustRightInd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Contabilidad </w:t>
            </w:r>
          </w:p>
          <w:p w14:paraId="58E206F0" w14:textId="77777777" w:rsidR="00712BF3" w:rsidRDefault="00712BF3" w:rsidP="00712BF3">
            <w:pPr>
              <w:widowControl/>
              <w:numPr>
                <w:ilvl w:val="0"/>
                <w:numId w:val="17"/>
              </w:numPr>
              <w:autoSpaceDE/>
              <w:autoSpaceDN/>
              <w:adjustRightInd/>
              <w:rPr>
                <w:rFonts w:ascii="Arial Narrow" w:hAnsi="Arial Narrow"/>
              </w:rPr>
            </w:pPr>
            <w:r w:rsidRPr="00A5317F">
              <w:rPr>
                <w:rFonts w:ascii="Arial Narrow" w:hAnsi="Arial Narrow"/>
              </w:rPr>
              <w:t>Simulador bancario</w:t>
            </w:r>
          </w:p>
          <w:p w14:paraId="7230FCED" w14:textId="77777777" w:rsidR="00712BF3" w:rsidRDefault="00712BF3" w:rsidP="00712BF3">
            <w:pPr>
              <w:widowControl/>
              <w:numPr>
                <w:ilvl w:val="0"/>
                <w:numId w:val="17"/>
              </w:numPr>
              <w:autoSpaceDE/>
              <w:autoSpaceDN/>
              <w:adjustRightInd/>
              <w:rPr>
                <w:rFonts w:ascii="Arial Narrow" w:hAnsi="Arial Narrow"/>
              </w:rPr>
            </w:pPr>
            <w:r w:rsidRPr="00A5317F">
              <w:rPr>
                <w:rFonts w:ascii="Arial Narrow" w:hAnsi="Arial Narrow"/>
              </w:rPr>
              <w:t>Atención al público y ética profesional</w:t>
            </w:r>
          </w:p>
          <w:p w14:paraId="22D4FFCF" w14:textId="75B14186" w:rsidR="003D1B71" w:rsidRPr="001D628D" w:rsidRDefault="00712BF3" w:rsidP="00F20161">
            <w:pPr>
              <w:pStyle w:val="Ttulo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Manejo de Software</w:t>
            </w:r>
          </w:p>
          <w:p w14:paraId="63641106" w14:textId="1FE53E60" w:rsidR="00712BF3" w:rsidRPr="001D628D" w:rsidRDefault="00712BF3" w:rsidP="00712BF3">
            <w:pPr>
              <w:pStyle w:val="Nombredelaescuela"/>
              <w:spacing w:line="21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AUTOCA</w:t>
            </w:r>
            <w:r w:rsidR="006B2FCC">
              <w:rPr>
                <w:rFonts w:ascii="Times New Roman" w:hAnsi="Times New Roman" w:cs="Times New Roman"/>
              </w:rPr>
              <w:t>D</w:t>
            </w:r>
          </w:p>
          <w:p w14:paraId="10EDEDC5" w14:textId="094E8873" w:rsidR="00712BF3" w:rsidRDefault="00712BF3" w:rsidP="00712BF3">
            <w:pPr>
              <w:pStyle w:val="Listaconvietas"/>
              <w:spacing w:line="21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Autoca</w:t>
            </w:r>
            <w:r w:rsidR="006B2FCC">
              <w:rPr>
                <w:rFonts w:ascii="Times New Roman" w:hAnsi="Times New Roman" w:cs="Times New Roman"/>
              </w:rPr>
              <w:t>d</w:t>
            </w:r>
            <w:proofErr w:type="spellEnd"/>
            <w:r>
              <w:rPr>
                <w:rFonts w:ascii="Times New Roman" w:hAnsi="Times New Roman" w:cs="Times New Roman"/>
              </w:rPr>
              <w:t xml:space="preserve"> 2014  </w:t>
            </w:r>
          </w:p>
          <w:p w14:paraId="12C76933" w14:textId="33ED98C3" w:rsidR="00712BF3" w:rsidRPr="00712BF3" w:rsidRDefault="00712BF3" w:rsidP="00712BF3">
            <w:pPr>
              <w:pStyle w:val="Listaconvietas"/>
              <w:numPr>
                <w:ilvl w:val="0"/>
                <w:numId w:val="0"/>
              </w:numPr>
              <w:spacing w:line="216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Microsoft Office</w:t>
            </w:r>
          </w:p>
          <w:p w14:paraId="071B79B6" w14:textId="3706ABFF" w:rsidR="00712BF3" w:rsidRDefault="00712BF3" w:rsidP="00712BF3">
            <w:pPr>
              <w:pStyle w:val="Listaconvietas"/>
              <w:spacing w:line="21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Exel</w:t>
            </w:r>
          </w:p>
          <w:p w14:paraId="16011C86" w14:textId="4D2E619F" w:rsidR="00712BF3" w:rsidRDefault="00712BF3" w:rsidP="00712BF3">
            <w:pPr>
              <w:pStyle w:val="Listaconvietas"/>
              <w:spacing w:line="21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Word</w:t>
            </w:r>
          </w:p>
          <w:p w14:paraId="04AFA740" w14:textId="6786E2F6" w:rsidR="00712BF3" w:rsidRDefault="00712BF3" w:rsidP="00712BF3">
            <w:pPr>
              <w:pStyle w:val="Listaconvietas"/>
              <w:spacing w:line="21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Power point</w:t>
            </w:r>
          </w:p>
          <w:p w14:paraId="5A827F3E" w14:textId="22AB12B4" w:rsidR="00A32D50" w:rsidRDefault="00A32D50" w:rsidP="00A32D50">
            <w:pPr>
              <w:pStyle w:val="Listaconvietas"/>
              <w:numPr>
                <w:ilvl w:val="0"/>
                <w:numId w:val="0"/>
              </w:numPr>
              <w:spacing w:line="216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SIAF</w:t>
            </w:r>
          </w:p>
          <w:p w14:paraId="3CBDDADF" w14:textId="335673F9" w:rsidR="00A32D50" w:rsidRDefault="00A32D50" w:rsidP="00A32D50">
            <w:pPr>
              <w:pStyle w:val="Listaconvietas"/>
              <w:spacing w:line="21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Sistemas integrados a la administración financiera</w:t>
            </w:r>
          </w:p>
          <w:p w14:paraId="5A63A42A" w14:textId="59C74F66" w:rsidR="00A32D50" w:rsidRDefault="00A32D50" w:rsidP="00A32D50">
            <w:pPr>
              <w:pStyle w:val="Listaconvietas"/>
              <w:numPr>
                <w:ilvl w:val="0"/>
                <w:numId w:val="0"/>
              </w:numPr>
              <w:spacing w:line="216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ROF</w:t>
            </w:r>
          </w:p>
          <w:p w14:paraId="3B9DBE31" w14:textId="795483D0" w:rsidR="00A32D50" w:rsidRDefault="00A32D50" w:rsidP="00A32D50">
            <w:pPr>
              <w:pStyle w:val="Listaconvietas"/>
              <w:spacing w:line="21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Reglamento de organización y funciones</w:t>
            </w:r>
          </w:p>
          <w:p w14:paraId="6F6736FA" w14:textId="2677747E" w:rsidR="00A32D50" w:rsidRDefault="00A32D50" w:rsidP="00A32D50">
            <w:pPr>
              <w:pStyle w:val="Listaconvietas"/>
              <w:numPr>
                <w:ilvl w:val="0"/>
                <w:numId w:val="0"/>
              </w:numPr>
              <w:spacing w:line="216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MOF</w:t>
            </w:r>
          </w:p>
          <w:p w14:paraId="16ABDDAB" w14:textId="27414423" w:rsidR="00A32D50" w:rsidRPr="00A32D50" w:rsidRDefault="00A32D50" w:rsidP="00A32D50">
            <w:pPr>
              <w:pStyle w:val="Listaconvietas"/>
              <w:spacing w:line="21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Manual de </w:t>
            </w:r>
            <w:r w:rsidR="007C67E1">
              <w:rPr>
                <w:rFonts w:ascii="Times New Roman" w:hAnsi="Times New Roman" w:cs="Times New Roman"/>
              </w:rPr>
              <w:t>organización y</w:t>
            </w:r>
            <w:r>
              <w:rPr>
                <w:rFonts w:ascii="Times New Roman" w:hAnsi="Times New Roman" w:cs="Times New Roman"/>
              </w:rPr>
              <w:t xml:space="preserve"> funciones</w:t>
            </w:r>
          </w:p>
          <w:p w14:paraId="33A5BD06" w14:textId="73DB1B7D" w:rsidR="00A32D50" w:rsidRDefault="00A32D50" w:rsidP="00A32D50">
            <w:pPr>
              <w:pStyle w:val="Listaconvietas"/>
              <w:numPr>
                <w:ilvl w:val="0"/>
                <w:numId w:val="0"/>
              </w:numPr>
              <w:spacing w:line="216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SIAGI</w:t>
            </w:r>
            <w:r w:rsidR="00621A7B">
              <w:rPr>
                <w:rFonts w:ascii="Times New Roman" w:hAnsi="Times New Roman" w:cs="Times New Roman"/>
                <w:b/>
              </w:rPr>
              <w:t>E</w:t>
            </w:r>
          </w:p>
          <w:p w14:paraId="60667A05" w14:textId="5F02131B" w:rsidR="003D1B71" w:rsidRPr="001D628D" w:rsidRDefault="00A32D50" w:rsidP="00A32D50">
            <w:pPr>
              <w:pStyle w:val="Listaconvietas"/>
              <w:spacing w:line="216" w:lineRule="auto"/>
              <w:rPr>
                <w:rFonts w:ascii="Times New Roman" w:hAnsi="Times New Roman" w:cs="Times New Roman"/>
              </w:rPr>
            </w:pPr>
            <w:r w:rsidRPr="00A32D50">
              <w:rPr>
                <w:rFonts w:ascii="Times New Roman" w:hAnsi="Times New Roman" w:cs="Times New Roman"/>
              </w:rPr>
              <w:t>Sistema de Información de Apoyo a la Gestión de la Institución Educativa</w:t>
            </w:r>
          </w:p>
          <w:sdt>
            <w:sdtPr>
              <w:rPr>
                <w:rFonts w:ascii="Times New Roman" w:hAnsi="Times New Roman" w:cs="Times New Roman"/>
              </w:rPr>
              <w:id w:val="1374043770"/>
              <w:placeholder>
                <w:docPart w:val="D453AC897F3042EABA7B413460160EBD"/>
              </w:placeholder>
              <w:temporary/>
              <w:showingPlcHdr/>
            </w:sdtPr>
            <w:sdtEndPr/>
            <w:sdtContent>
              <w:p w14:paraId="5663F924" w14:textId="77777777" w:rsidR="003D1B71" w:rsidRPr="001D628D" w:rsidRDefault="003D1B71" w:rsidP="00F20161">
                <w:pPr>
                  <w:pStyle w:val="Ttulo2"/>
                  <w:rPr>
                    <w:rFonts w:ascii="Times New Roman" w:hAnsi="Times New Roman" w:cs="Times New Roman"/>
                  </w:rPr>
                </w:pPr>
                <w:r w:rsidRPr="001D628D">
                  <w:rPr>
                    <w:rFonts w:ascii="Times New Roman" w:hAnsi="Times New Roman" w:cs="Times New Roman"/>
                  </w:rPr>
                  <w:t>Referencias</w:t>
                </w:r>
              </w:p>
            </w:sdtContent>
          </w:sdt>
          <w:p w14:paraId="047F09FF" w14:textId="77777777" w:rsidR="00A32D50" w:rsidRDefault="00A32D50" w:rsidP="00A32D50">
            <w:pPr>
              <w:ind w:left="708" w:hanging="708"/>
              <w:jc w:val="both"/>
              <w:rPr>
                <w:rFonts w:ascii="Arial Narrow" w:hAnsi="Arial Narrow"/>
              </w:rPr>
            </w:pPr>
          </w:p>
          <w:p w14:paraId="12CF074C" w14:textId="029C3113" w:rsidR="00A32D50" w:rsidRPr="00A32D50" w:rsidRDefault="00A32D50" w:rsidP="00A32D50">
            <w:pPr>
              <w:pStyle w:val="Prrafodelista"/>
              <w:widowControl/>
              <w:numPr>
                <w:ilvl w:val="0"/>
                <w:numId w:val="20"/>
              </w:numPr>
              <w:autoSpaceDE/>
              <w:autoSpaceDN/>
              <w:adjustRightInd/>
              <w:spacing w:after="0"/>
              <w:ind w:left="1080"/>
              <w:contextualSpacing/>
              <w:jc w:val="both"/>
              <w:rPr>
                <w:rFonts w:ascii="Times New Roman" w:hAnsi="Times New Roman" w:cs="Times New Roman"/>
                <w:sz w:val="22"/>
              </w:rPr>
            </w:pPr>
            <w:r w:rsidRPr="00A32D50">
              <w:rPr>
                <w:rFonts w:ascii="Times New Roman" w:hAnsi="Times New Roman" w:cs="Times New Roman"/>
                <w:sz w:val="22"/>
              </w:rPr>
              <w:t xml:space="preserve">Sra. Miriam Sofía </w:t>
            </w:r>
            <w:proofErr w:type="spellStart"/>
            <w:r w:rsidRPr="00A32D50">
              <w:rPr>
                <w:rFonts w:ascii="Times New Roman" w:hAnsi="Times New Roman" w:cs="Times New Roman"/>
                <w:sz w:val="22"/>
              </w:rPr>
              <w:t>Aylas</w:t>
            </w:r>
            <w:proofErr w:type="spellEnd"/>
            <w:r w:rsidRPr="00A32D50">
              <w:rPr>
                <w:rFonts w:ascii="Times New Roman" w:hAnsi="Times New Roman" w:cs="Times New Roman"/>
                <w:sz w:val="22"/>
              </w:rPr>
              <w:t xml:space="preserve"> Ávila </w:t>
            </w:r>
            <w:proofErr w:type="gramStart"/>
            <w:r w:rsidRPr="00A32D50">
              <w:rPr>
                <w:rFonts w:ascii="Times New Roman" w:hAnsi="Times New Roman" w:cs="Times New Roman"/>
                <w:sz w:val="22"/>
              </w:rPr>
              <w:t>Directora</w:t>
            </w:r>
            <w:proofErr w:type="gramEnd"/>
            <w:r w:rsidRPr="00A32D50">
              <w:rPr>
                <w:rFonts w:ascii="Times New Roman" w:hAnsi="Times New Roman" w:cs="Times New Roman"/>
                <w:sz w:val="22"/>
              </w:rPr>
              <w:t xml:space="preserve"> de </w:t>
            </w:r>
            <w:smartTag w:uri="urn:schemas-microsoft-com:office:smarttags" w:element="PersonName">
              <w:smartTagPr>
                <w:attr w:name="ProductID" w:val="la I. E."/>
              </w:smartTagPr>
              <w:r w:rsidRPr="00A32D50">
                <w:rPr>
                  <w:rFonts w:ascii="Times New Roman" w:hAnsi="Times New Roman" w:cs="Times New Roman"/>
                  <w:sz w:val="22"/>
                </w:rPr>
                <w:t>la I. E.</w:t>
              </w:r>
            </w:smartTag>
            <w:r w:rsidRPr="00A32D50">
              <w:rPr>
                <w:rFonts w:ascii="Times New Roman" w:hAnsi="Times New Roman" w:cs="Times New Roman"/>
                <w:sz w:val="22"/>
              </w:rPr>
              <w:t xml:space="preserve"> N° 0027 San Antonio de Jicamarca – 371 1805</w:t>
            </w:r>
          </w:p>
          <w:p w14:paraId="2B57B02C" w14:textId="77777777" w:rsidR="00A32D50" w:rsidRPr="00A32D50" w:rsidRDefault="00A32D50" w:rsidP="00A32D50">
            <w:pPr>
              <w:pStyle w:val="Prrafodelista"/>
              <w:numPr>
                <w:ilvl w:val="0"/>
                <w:numId w:val="0"/>
              </w:numPr>
              <w:ind w:left="1080"/>
              <w:jc w:val="both"/>
              <w:rPr>
                <w:rFonts w:ascii="Times New Roman" w:hAnsi="Times New Roman" w:cs="Times New Roman"/>
                <w:sz w:val="22"/>
              </w:rPr>
            </w:pPr>
          </w:p>
          <w:p w14:paraId="5E0E5F59" w14:textId="77777777" w:rsidR="00A32D50" w:rsidRPr="00A32D50" w:rsidRDefault="00A32D50" w:rsidP="00A32D50">
            <w:pPr>
              <w:pStyle w:val="Prrafodelista"/>
              <w:widowControl/>
              <w:numPr>
                <w:ilvl w:val="0"/>
                <w:numId w:val="20"/>
              </w:numPr>
              <w:autoSpaceDE/>
              <w:autoSpaceDN/>
              <w:adjustRightInd/>
              <w:spacing w:after="0"/>
              <w:ind w:left="1080"/>
              <w:contextualSpacing/>
              <w:jc w:val="both"/>
              <w:rPr>
                <w:rFonts w:ascii="Times New Roman" w:hAnsi="Times New Roman" w:cs="Times New Roman"/>
                <w:sz w:val="22"/>
              </w:rPr>
            </w:pPr>
            <w:r w:rsidRPr="00A32D50">
              <w:rPr>
                <w:rFonts w:ascii="Times New Roman" w:hAnsi="Times New Roman" w:cs="Times New Roman"/>
                <w:sz w:val="22"/>
              </w:rPr>
              <w:t xml:space="preserve">Sr. Ricardo Ramón </w:t>
            </w:r>
            <w:proofErr w:type="spellStart"/>
            <w:r w:rsidRPr="00A32D50">
              <w:rPr>
                <w:rFonts w:ascii="Times New Roman" w:hAnsi="Times New Roman" w:cs="Times New Roman"/>
                <w:sz w:val="22"/>
              </w:rPr>
              <w:t>Jarné</w:t>
            </w:r>
            <w:proofErr w:type="spellEnd"/>
            <w:r w:rsidRPr="00A32D50">
              <w:rPr>
                <w:rFonts w:ascii="Times New Roman" w:hAnsi="Times New Roman" w:cs="Times New Roman"/>
                <w:sz w:val="22"/>
              </w:rPr>
              <w:t xml:space="preserve"> </w:t>
            </w:r>
            <w:proofErr w:type="gramStart"/>
            <w:r w:rsidRPr="00A32D50">
              <w:rPr>
                <w:rFonts w:ascii="Times New Roman" w:hAnsi="Times New Roman" w:cs="Times New Roman"/>
                <w:sz w:val="22"/>
              </w:rPr>
              <w:t>Director</w:t>
            </w:r>
            <w:proofErr w:type="gramEnd"/>
            <w:r w:rsidRPr="00A32D50">
              <w:rPr>
                <w:rFonts w:ascii="Times New Roman" w:hAnsi="Times New Roman" w:cs="Times New Roman"/>
                <w:sz w:val="22"/>
              </w:rPr>
              <w:t xml:space="preserve"> del Centro Cultural De España en Lima – 330 0412</w:t>
            </w:r>
          </w:p>
          <w:p w14:paraId="686CD197" w14:textId="77777777" w:rsidR="00A32D50" w:rsidRPr="00A32D50" w:rsidRDefault="00A32D50" w:rsidP="00A32D50">
            <w:pPr>
              <w:ind w:left="720"/>
              <w:rPr>
                <w:rFonts w:ascii="Times New Roman" w:hAnsi="Times New Roman" w:cs="Times New Roman"/>
              </w:rPr>
            </w:pPr>
          </w:p>
          <w:p w14:paraId="3BBED96F" w14:textId="666B2927" w:rsidR="00A32D50" w:rsidRDefault="00A32D50" w:rsidP="00A32D50">
            <w:pPr>
              <w:pStyle w:val="Prrafodelista"/>
              <w:widowControl/>
              <w:numPr>
                <w:ilvl w:val="0"/>
                <w:numId w:val="20"/>
              </w:numPr>
              <w:autoSpaceDE/>
              <w:autoSpaceDN/>
              <w:adjustRightInd/>
              <w:spacing w:after="0"/>
              <w:ind w:left="1080"/>
              <w:contextualSpacing/>
              <w:jc w:val="both"/>
              <w:rPr>
                <w:rFonts w:ascii="Times New Roman" w:hAnsi="Times New Roman" w:cs="Times New Roman"/>
                <w:sz w:val="22"/>
              </w:rPr>
            </w:pPr>
            <w:r w:rsidRPr="00A32D50">
              <w:rPr>
                <w:rFonts w:ascii="Times New Roman" w:hAnsi="Times New Roman" w:cs="Times New Roman"/>
                <w:sz w:val="22"/>
              </w:rPr>
              <w:t xml:space="preserve">Sr. Rafael Vásquez Rodríguez Jefe de Recursos Humanos de Artesanías </w:t>
            </w:r>
            <w:proofErr w:type="spellStart"/>
            <w:r w:rsidRPr="00A32D50">
              <w:rPr>
                <w:rFonts w:ascii="Times New Roman" w:hAnsi="Times New Roman" w:cs="Times New Roman"/>
                <w:sz w:val="22"/>
              </w:rPr>
              <w:t>Mon</w:t>
            </w:r>
            <w:proofErr w:type="spellEnd"/>
            <w:r w:rsidRPr="00A32D50">
              <w:rPr>
                <w:rFonts w:ascii="Times New Roman" w:hAnsi="Times New Roman" w:cs="Times New Roman"/>
                <w:sz w:val="22"/>
              </w:rPr>
              <w:t xml:space="preserve"> Repos S.A. – 371 0342</w:t>
            </w:r>
          </w:p>
          <w:p w14:paraId="2F1306BF" w14:textId="7C599BD7" w:rsidR="00A32D50" w:rsidRPr="00A32D50" w:rsidRDefault="00A32D50" w:rsidP="00A32D50">
            <w:pPr>
              <w:widowControl/>
              <w:autoSpaceDE/>
              <w:autoSpaceDN/>
              <w:adjustRightInd/>
              <w:contextualSpacing/>
              <w:jc w:val="both"/>
              <w:rPr>
                <w:rFonts w:ascii="Times New Roman" w:hAnsi="Times New Roman" w:cs="Times New Roman"/>
              </w:rPr>
            </w:pPr>
          </w:p>
          <w:p w14:paraId="23A84C38" w14:textId="77777777" w:rsidR="00A32D50" w:rsidRPr="00A32D50" w:rsidRDefault="00A32D50" w:rsidP="00A32D50">
            <w:pPr>
              <w:pStyle w:val="Prrafodelista"/>
              <w:widowControl/>
              <w:numPr>
                <w:ilvl w:val="0"/>
                <w:numId w:val="20"/>
              </w:numPr>
              <w:autoSpaceDE/>
              <w:autoSpaceDN/>
              <w:adjustRightInd/>
              <w:spacing w:after="0"/>
              <w:ind w:left="1080"/>
              <w:contextualSpacing/>
              <w:jc w:val="both"/>
              <w:rPr>
                <w:rFonts w:ascii="Times New Roman" w:hAnsi="Times New Roman" w:cs="Times New Roman"/>
                <w:sz w:val="22"/>
              </w:rPr>
            </w:pPr>
            <w:r w:rsidRPr="00A32D50">
              <w:rPr>
                <w:rFonts w:ascii="Times New Roman" w:hAnsi="Times New Roman" w:cs="Times New Roman"/>
                <w:sz w:val="22"/>
              </w:rPr>
              <w:t xml:space="preserve">Sr. Carlos Vega – Gerente de Aquarius </w:t>
            </w:r>
            <w:proofErr w:type="spellStart"/>
            <w:r w:rsidRPr="00A32D50">
              <w:rPr>
                <w:rFonts w:ascii="Times New Roman" w:hAnsi="Times New Roman" w:cs="Times New Roman"/>
                <w:sz w:val="22"/>
              </w:rPr>
              <w:t>Consulting</w:t>
            </w:r>
            <w:proofErr w:type="spellEnd"/>
            <w:r w:rsidRPr="00A32D50">
              <w:rPr>
                <w:rFonts w:ascii="Times New Roman" w:hAnsi="Times New Roman" w:cs="Times New Roman"/>
                <w:sz w:val="22"/>
              </w:rPr>
              <w:t xml:space="preserve"> S.A.C. Teléfonos: 715-1840 / 715-1841 </w:t>
            </w:r>
          </w:p>
          <w:p w14:paraId="0A80D278" w14:textId="77777777" w:rsidR="00A32D50" w:rsidRPr="00A32D50" w:rsidRDefault="00A32D50" w:rsidP="00A32D50">
            <w:pPr>
              <w:ind w:left="720"/>
              <w:jc w:val="both"/>
              <w:rPr>
                <w:rFonts w:ascii="Times New Roman" w:hAnsi="Times New Roman" w:cs="Times New Roman"/>
              </w:rPr>
            </w:pPr>
          </w:p>
          <w:p w14:paraId="0B16FC12" w14:textId="6CE74CEF" w:rsidR="00A32D50" w:rsidRPr="00A32D50" w:rsidRDefault="00A32D50" w:rsidP="00A32D50">
            <w:pPr>
              <w:pStyle w:val="Prrafodelista"/>
              <w:widowControl/>
              <w:numPr>
                <w:ilvl w:val="0"/>
                <w:numId w:val="20"/>
              </w:numPr>
              <w:autoSpaceDE/>
              <w:autoSpaceDN/>
              <w:adjustRightInd/>
              <w:spacing w:after="0"/>
              <w:ind w:left="1080"/>
              <w:contextualSpacing/>
              <w:jc w:val="both"/>
              <w:rPr>
                <w:rFonts w:ascii="Times New Roman" w:hAnsi="Times New Roman" w:cs="Times New Roman"/>
                <w:sz w:val="22"/>
              </w:rPr>
            </w:pPr>
            <w:r w:rsidRPr="00A32D50">
              <w:rPr>
                <w:rFonts w:ascii="Times New Roman" w:hAnsi="Times New Roman" w:cs="Times New Roman"/>
                <w:sz w:val="22"/>
              </w:rPr>
              <w:t xml:space="preserve">Ing. Martin </w:t>
            </w:r>
            <w:proofErr w:type="spellStart"/>
            <w:r w:rsidRPr="00A32D50">
              <w:rPr>
                <w:rFonts w:ascii="Times New Roman" w:hAnsi="Times New Roman" w:cs="Times New Roman"/>
                <w:sz w:val="22"/>
              </w:rPr>
              <w:t>Galvez</w:t>
            </w:r>
            <w:proofErr w:type="spellEnd"/>
            <w:r w:rsidRPr="00A32D50">
              <w:rPr>
                <w:rFonts w:ascii="Times New Roman" w:hAnsi="Times New Roman" w:cs="Times New Roman"/>
                <w:sz w:val="22"/>
              </w:rPr>
              <w:t xml:space="preserve"> – Gerente General de Collins </w:t>
            </w:r>
            <w:proofErr w:type="spellStart"/>
            <w:r w:rsidRPr="00A32D50">
              <w:rPr>
                <w:rFonts w:ascii="Times New Roman" w:hAnsi="Times New Roman" w:cs="Times New Roman"/>
                <w:sz w:val="22"/>
              </w:rPr>
              <w:t>Enterprises</w:t>
            </w:r>
            <w:proofErr w:type="spellEnd"/>
            <w:r w:rsidRPr="00A32D50">
              <w:rPr>
                <w:rFonts w:ascii="Times New Roman" w:hAnsi="Times New Roman" w:cs="Times New Roman"/>
                <w:sz w:val="22"/>
              </w:rPr>
              <w:t xml:space="preserve"> S.A.C. </w:t>
            </w:r>
            <w:r w:rsidR="00562AF9" w:rsidRPr="00A32D50">
              <w:rPr>
                <w:rFonts w:ascii="Times New Roman" w:hAnsi="Times New Roman" w:cs="Times New Roman"/>
                <w:sz w:val="22"/>
              </w:rPr>
              <w:t>Teléfono</w:t>
            </w:r>
            <w:r w:rsidRPr="00A32D50">
              <w:rPr>
                <w:rFonts w:ascii="Times New Roman" w:hAnsi="Times New Roman" w:cs="Times New Roman"/>
                <w:sz w:val="22"/>
              </w:rPr>
              <w:t>: 279-0466</w:t>
            </w:r>
          </w:p>
          <w:p w14:paraId="5459C66C" w14:textId="3734ED44" w:rsidR="003D1B71" w:rsidRPr="001D628D" w:rsidRDefault="003D1B71" w:rsidP="00A32D50">
            <w:pPr>
              <w:spacing w:line="21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1B71" w:rsidRPr="001D628D" w14:paraId="48E0F06C" w14:textId="77777777" w:rsidTr="003D1B71">
        <w:trPr>
          <w:trHeight w:val="1164"/>
        </w:trPr>
        <w:tc>
          <w:tcPr>
            <w:tcW w:w="720" w:type="dxa"/>
            <w:gridSpan w:val="2"/>
          </w:tcPr>
          <w:p w14:paraId="035C7A62" w14:textId="77777777" w:rsidR="003D1B71" w:rsidRPr="001D628D" w:rsidRDefault="003D1B71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14:paraId="0DCFB947" w14:textId="6E27026E" w:rsidR="00FB57C1" w:rsidRDefault="00FB57C1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  <w:lang w:val="es-ES_tradnl"/>
              </w:rPr>
            </w:pPr>
          </w:p>
          <w:p w14:paraId="7B5525C7" w14:textId="77777777" w:rsidR="00FB57C1" w:rsidRPr="00FB57C1" w:rsidRDefault="00FB57C1" w:rsidP="00FB57C1">
            <w:pPr>
              <w:rPr>
                <w:lang w:val="es-ES_tradnl"/>
              </w:rPr>
            </w:pPr>
          </w:p>
          <w:p w14:paraId="69952C0C" w14:textId="0C973A0F" w:rsidR="00FB57C1" w:rsidRDefault="00FB57C1" w:rsidP="00FB57C1">
            <w:pPr>
              <w:rPr>
                <w:lang w:val="es-ES_tradnl"/>
              </w:rPr>
            </w:pPr>
          </w:p>
          <w:p w14:paraId="209B012E" w14:textId="77777777" w:rsidR="003D1B71" w:rsidRPr="00FB57C1" w:rsidRDefault="003D1B71" w:rsidP="00FB57C1">
            <w:pPr>
              <w:rPr>
                <w:lang w:val="es-ES_tradnl"/>
              </w:rPr>
            </w:pPr>
          </w:p>
        </w:tc>
        <w:tc>
          <w:tcPr>
            <w:tcW w:w="423" w:type="dxa"/>
            <w:vMerge/>
          </w:tcPr>
          <w:p w14:paraId="75038AB1" w14:textId="77777777" w:rsidR="003D1B71" w:rsidRPr="001D628D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lang w:val="es-ES_tradnl"/>
              </w:rPr>
            </w:pPr>
          </w:p>
        </w:tc>
        <w:tc>
          <w:tcPr>
            <w:tcW w:w="6607" w:type="dxa"/>
            <w:gridSpan w:val="2"/>
            <w:vMerge/>
          </w:tcPr>
          <w:p w14:paraId="23ECA775" w14:textId="77777777" w:rsidR="003D1B71" w:rsidRPr="001D628D" w:rsidRDefault="003D1B71" w:rsidP="00222466">
            <w:pPr>
              <w:rPr>
                <w:rFonts w:ascii="Times New Roman" w:hAnsi="Times New Roman" w:cs="Times New Roman"/>
                <w:lang w:val="es-ES_tradnl"/>
              </w:rPr>
            </w:pPr>
          </w:p>
        </w:tc>
      </w:tr>
      <w:tr w:rsidR="00FB57C1" w:rsidRPr="001D628D" w14:paraId="648288AC" w14:textId="77777777" w:rsidTr="003D1B71">
        <w:trPr>
          <w:trHeight w:val="543"/>
        </w:trPr>
        <w:tc>
          <w:tcPr>
            <w:tcW w:w="720" w:type="dxa"/>
            <w:gridSpan w:val="2"/>
          </w:tcPr>
          <w:p w14:paraId="78742C8F" w14:textId="77777777" w:rsidR="00FB57C1" w:rsidRPr="001D628D" w:rsidRDefault="00FB57C1" w:rsidP="00FB57C1">
            <w:pPr>
              <w:pStyle w:val="Informacin"/>
              <w:rPr>
                <w:rFonts w:ascii="Times New Roman" w:hAnsi="Times New Roman" w:cs="Times New Roman"/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1BDE552D" w14:textId="2334100D" w:rsidR="00FB57C1" w:rsidRPr="001D628D" w:rsidRDefault="00FB57C1" w:rsidP="00FB57C1">
            <w:pPr>
              <w:pStyle w:val="Informacin"/>
              <w:jc w:val="center"/>
              <w:rPr>
                <w:rStyle w:val="Textoennegrita"/>
                <w:rFonts w:ascii="Times New Roman" w:hAnsi="Times New Roman" w:cs="Times New Roman"/>
                <w:b w:val="0"/>
                <w:bCs w:val="0"/>
                <w:color w:val="666666"/>
                <w:lang w:val="es-ES_tradnl"/>
              </w:rPr>
            </w:pPr>
            <w:r w:rsidRPr="001D628D">
              <w:rPr>
                <w:rFonts w:ascii="Times New Roman" w:hAnsi="Times New Roman" w:cs="Times New Roman"/>
                <w:noProof/>
                <w:lang w:eastAsia="es-ES"/>
              </w:rPr>
              <mc:AlternateContent>
                <mc:Choice Requires="wpg">
                  <w:drawing>
                    <wp:inline distT="0" distB="0" distL="0" distR="0" wp14:anchorId="1F588A82" wp14:editId="22C65127">
                      <wp:extent cx="337185" cy="333375"/>
                      <wp:effectExtent l="0" t="0" r="5715" b="9525"/>
                      <wp:docPr id="21" name="Grupo 21" descr="Icono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bre: Forma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n 23" descr="Icono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7589124" id="Grupo 21" o:spid="_x0000_s1026" alt="Icono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">
                      <v:shape id="Forma libre: Forma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23" o:spid="_x0000_s1028" type="#_x0000_t75" alt="Icono de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5" o:title="Icono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2D241A4A" w14:textId="77777777" w:rsidR="00FB57C1" w:rsidRPr="001D628D" w:rsidRDefault="00FB57C1" w:rsidP="00FB57C1">
            <w:pPr>
              <w:pStyle w:val="Informacin"/>
              <w:rPr>
                <w:rFonts w:ascii="Times New Roman" w:hAnsi="Times New Roman" w:cs="Times New Roman"/>
                <w:lang w:val="es-ES_tradnl"/>
              </w:rPr>
            </w:pPr>
            <w:r w:rsidRPr="001D628D">
              <w:rPr>
                <w:rFonts w:ascii="Times New Roman" w:hAnsi="Times New Roman" w:cs="Times New Roman"/>
                <w:lang w:val="es-ES_tradnl"/>
              </w:rPr>
              <w:t>Urb. Miguel Grau Mz P Lt 21</w:t>
            </w:r>
          </w:p>
          <w:p w14:paraId="44ECBEFB" w14:textId="5D11498B" w:rsidR="00FB57C1" w:rsidRPr="001D628D" w:rsidRDefault="00FB57C1" w:rsidP="00FB57C1">
            <w:pPr>
              <w:pStyle w:val="Informacin"/>
              <w:rPr>
                <w:rFonts w:ascii="Times New Roman" w:hAnsi="Times New Roman" w:cs="Times New Roman"/>
                <w:lang w:val="es-ES_tradnl"/>
              </w:rPr>
            </w:pPr>
            <w:r w:rsidRPr="001D628D">
              <w:rPr>
                <w:rFonts w:ascii="Times New Roman" w:hAnsi="Times New Roman" w:cs="Times New Roman"/>
                <w:lang w:val="es-ES_tradnl"/>
              </w:rPr>
              <w:t xml:space="preserve">Lima, Chaclacayo </w:t>
            </w:r>
          </w:p>
        </w:tc>
        <w:tc>
          <w:tcPr>
            <w:tcW w:w="423" w:type="dxa"/>
            <w:vMerge/>
          </w:tcPr>
          <w:p w14:paraId="4967777A" w14:textId="77777777" w:rsidR="00FB57C1" w:rsidRPr="001D628D" w:rsidRDefault="00FB57C1" w:rsidP="00FB57C1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lang w:val="es-ES_tradnl"/>
              </w:rPr>
            </w:pPr>
          </w:p>
        </w:tc>
        <w:tc>
          <w:tcPr>
            <w:tcW w:w="6607" w:type="dxa"/>
            <w:gridSpan w:val="2"/>
            <w:vMerge/>
          </w:tcPr>
          <w:p w14:paraId="215F6A6D" w14:textId="77777777" w:rsidR="00FB57C1" w:rsidRPr="001D628D" w:rsidRDefault="00FB57C1" w:rsidP="00FB57C1">
            <w:pPr>
              <w:pStyle w:val="Ttulo1"/>
              <w:rPr>
                <w:rFonts w:ascii="Times New Roman" w:hAnsi="Times New Roman" w:cs="Times New Roman"/>
                <w:lang w:val="es-ES_tradnl"/>
              </w:rPr>
            </w:pPr>
          </w:p>
        </w:tc>
      </w:tr>
      <w:tr w:rsidR="00FB57C1" w:rsidRPr="001D628D" w14:paraId="03C3965B" w14:textId="77777777" w:rsidTr="003D1B71">
        <w:trPr>
          <w:trHeight w:val="183"/>
        </w:trPr>
        <w:tc>
          <w:tcPr>
            <w:tcW w:w="720" w:type="dxa"/>
            <w:gridSpan w:val="2"/>
          </w:tcPr>
          <w:p w14:paraId="7EC22DB6" w14:textId="77777777" w:rsidR="00FB57C1" w:rsidRPr="001D628D" w:rsidRDefault="00FB57C1" w:rsidP="00FB57C1">
            <w:pPr>
              <w:pStyle w:val="Sinespaciado"/>
              <w:rPr>
                <w:rFonts w:ascii="Times New Roman" w:hAnsi="Times New Roman" w:cs="Times New Roman"/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7A60894A" w14:textId="77777777" w:rsidR="00FB57C1" w:rsidRPr="001D628D" w:rsidRDefault="00FB57C1" w:rsidP="00FB57C1">
            <w:pPr>
              <w:pStyle w:val="Sinespaciado"/>
              <w:rPr>
                <w:rFonts w:ascii="Times New Roman" w:hAnsi="Times New Roman" w:cs="Times New Roman"/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647FC48E" w14:textId="77777777" w:rsidR="00FB57C1" w:rsidRPr="001D628D" w:rsidRDefault="00FB57C1" w:rsidP="00FB57C1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lang w:val="es-ES_tradnl"/>
              </w:rPr>
            </w:pPr>
          </w:p>
        </w:tc>
        <w:tc>
          <w:tcPr>
            <w:tcW w:w="6607" w:type="dxa"/>
            <w:gridSpan w:val="2"/>
            <w:vMerge/>
          </w:tcPr>
          <w:p w14:paraId="14A4725A" w14:textId="77777777" w:rsidR="00FB57C1" w:rsidRPr="001D628D" w:rsidRDefault="00FB57C1" w:rsidP="00FB57C1">
            <w:pPr>
              <w:pStyle w:val="Ttulo1"/>
              <w:rPr>
                <w:rFonts w:ascii="Times New Roman" w:hAnsi="Times New Roman" w:cs="Times New Roman"/>
                <w:lang w:val="es-ES_tradnl"/>
              </w:rPr>
            </w:pPr>
          </w:p>
        </w:tc>
      </w:tr>
      <w:tr w:rsidR="00FB57C1" w:rsidRPr="001D628D" w14:paraId="3A230CE2" w14:textId="77777777" w:rsidTr="003D1B71">
        <w:trPr>
          <w:trHeight w:val="624"/>
        </w:trPr>
        <w:tc>
          <w:tcPr>
            <w:tcW w:w="720" w:type="dxa"/>
            <w:gridSpan w:val="2"/>
          </w:tcPr>
          <w:p w14:paraId="016BC242" w14:textId="77777777" w:rsidR="00FB57C1" w:rsidRPr="001D628D" w:rsidRDefault="00FB57C1" w:rsidP="00FB57C1">
            <w:pPr>
              <w:pStyle w:val="Informacin"/>
              <w:jc w:val="center"/>
              <w:rPr>
                <w:rFonts w:ascii="Times New Roman" w:hAnsi="Times New Roman" w:cs="Times New Roman"/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1E07FD00" w14:textId="7B3F5054" w:rsidR="00FB57C1" w:rsidRPr="001D628D" w:rsidRDefault="00FB57C1" w:rsidP="00FB57C1">
            <w:pPr>
              <w:pStyle w:val="Informacin"/>
              <w:jc w:val="center"/>
              <w:rPr>
                <w:rFonts w:ascii="Times New Roman" w:hAnsi="Times New Roman" w:cs="Times New Roman"/>
                <w:color w:val="666666"/>
                <w:lang w:val="es-ES_tradnl"/>
              </w:rPr>
            </w:pPr>
            <w:r w:rsidRPr="001D628D">
              <w:rPr>
                <w:rFonts w:ascii="Times New Roman" w:hAnsi="Times New Roman" w:cs="Times New Roman"/>
                <w:noProof/>
                <w:lang w:eastAsia="es-ES"/>
              </w:rPr>
              <mc:AlternateContent>
                <mc:Choice Requires="wpg">
                  <w:drawing>
                    <wp:inline distT="0" distB="0" distL="0" distR="0" wp14:anchorId="46F9A9DD" wp14:editId="72F66D28">
                      <wp:extent cx="337820" cy="337185"/>
                      <wp:effectExtent l="0" t="0" r="5080" b="5715"/>
                      <wp:docPr id="22" name="Grupo 22" descr="icono de teléfon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bre: Forma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n 28" descr="Icono de teléfon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9FCAE3F" id="Grupo 22" o:spid="_x0000_s1026" alt="icono de teléfono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">
                      <v:shape id="Forma libre: Forma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28" o:spid="_x0000_s1028" type="#_x0000_t75" alt="Icono de teléfono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7" o:title="Icono de teléfon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3381A41F" w14:textId="72C68A9E" w:rsidR="00FB57C1" w:rsidRPr="001D628D" w:rsidRDefault="00FB57C1" w:rsidP="00FB57C1">
            <w:pPr>
              <w:pStyle w:val="Informacin"/>
              <w:rPr>
                <w:rFonts w:ascii="Times New Roman" w:hAnsi="Times New Roman" w:cs="Times New Roman"/>
                <w:lang w:val="es-ES_tradnl"/>
              </w:rPr>
            </w:pPr>
            <w:r w:rsidRPr="001D628D">
              <w:rPr>
                <w:rFonts w:ascii="Times New Roman" w:hAnsi="Times New Roman" w:cs="Times New Roman"/>
                <w:lang w:val="es-ES_tradnl"/>
              </w:rPr>
              <w:t>934120839</w:t>
            </w:r>
          </w:p>
        </w:tc>
        <w:tc>
          <w:tcPr>
            <w:tcW w:w="423" w:type="dxa"/>
            <w:vMerge/>
          </w:tcPr>
          <w:p w14:paraId="0F82044E" w14:textId="77777777" w:rsidR="00FB57C1" w:rsidRPr="001D628D" w:rsidRDefault="00FB57C1" w:rsidP="00FB57C1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lang w:val="es-ES_tradnl"/>
              </w:rPr>
            </w:pPr>
          </w:p>
        </w:tc>
        <w:tc>
          <w:tcPr>
            <w:tcW w:w="6607" w:type="dxa"/>
            <w:gridSpan w:val="2"/>
            <w:vMerge/>
          </w:tcPr>
          <w:p w14:paraId="09EBE7AA" w14:textId="77777777" w:rsidR="00FB57C1" w:rsidRPr="001D628D" w:rsidRDefault="00FB57C1" w:rsidP="00FB57C1">
            <w:pPr>
              <w:pStyle w:val="Ttulo1"/>
              <w:rPr>
                <w:rFonts w:ascii="Times New Roman" w:hAnsi="Times New Roman" w:cs="Times New Roman"/>
                <w:lang w:val="es-ES_tradnl"/>
              </w:rPr>
            </w:pPr>
          </w:p>
        </w:tc>
      </w:tr>
      <w:tr w:rsidR="00FB57C1" w:rsidRPr="001D628D" w14:paraId="701BD841" w14:textId="77777777" w:rsidTr="003D1B71">
        <w:trPr>
          <w:trHeight w:val="183"/>
        </w:trPr>
        <w:tc>
          <w:tcPr>
            <w:tcW w:w="720" w:type="dxa"/>
            <w:gridSpan w:val="2"/>
          </w:tcPr>
          <w:p w14:paraId="6DB20B0F" w14:textId="77777777" w:rsidR="00FB57C1" w:rsidRPr="001D628D" w:rsidRDefault="00FB57C1" w:rsidP="00FB57C1">
            <w:pPr>
              <w:pStyle w:val="Sinespaciado"/>
              <w:rPr>
                <w:rFonts w:ascii="Times New Roman" w:hAnsi="Times New Roman" w:cs="Times New Roman"/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625F3595" w14:textId="77777777" w:rsidR="00FB57C1" w:rsidRPr="001D628D" w:rsidRDefault="00FB57C1" w:rsidP="00FB57C1">
            <w:pPr>
              <w:pStyle w:val="Sinespaciado"/>
              <w:rPr>
                <w:rFonts w:ascii="Times New Roman" w:hAnsi="Times New Roman" w:cs="Times New Roman"/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79978E23" w14:textId="77777777" w:rsidR="00FB57C1" w:rsidRPr="001D628D" w:rsidRDefault="00FB57C1" w:rsidP="00FB57C1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lang w:val="es-ES_tradnl"/>
              </w:rPr>
            </w:pPr>
          </w:p>
        </w:tc>
        <w:tc>
          <w:tcPr>
            <w:tcW w:w="6607" w:type="dxa"/>
            <w:gridSpan w:val="2"/>
            <w:vMerge/>
          </w:tcPr>
          <w:p w14:paraId="4634BBF7" w14:textId="77777777" w:rsidR="00FB57C1" w:rsidRPr="001D628D" w:rsidRDefault="00FB57C1" w:rsidP="00FB57C1">
            <w:pPr>
              <w:pStyle w:val="Ttulo1"/>
              <w:rPr>
                <w:rFonts w:ascii="Times New Roman" w:hAnsi="Times New Roman" w:cs="Times New Roman"/>
                <w:lang w:val="es-ES_tradnl"/>
              </w:rPr>
            </w:pPr>
          </w:p>
        </w:tc>
      </w:tr>
      <w:tr w:rsidR="00FB57C1" w:rsidRPr="001D628D" w14:paraId="65CDB98A" w14:textId="77777777" w:rsidTr="003D1B71">
        <w:trPr>
          <w:trHeight w:val="633"/>
        </w:trPr>
        <w:tc>
          <w:tcPr>
            <w:tcW w:w="720" w:type="dxa"/>
            <w:gridSpan w:val="2"/>
          </w:tcPr>
          <w:p w14:paraId="77443A88" w14:textId="77777777" w:rsidR="00FB57C1" w:rsidRPr="001D628D" w:rsidRDefault="00FB57C1" w:rsidP="00FB57C1">
            <w:pPr>
              <w:pStyle w:val="Informacin"/>
              <w:jc w:val="center"/>
              <w:rPr>
                <w:rFonts w:ascii="Times New Roman" w:hAnsi="Times New Roman" w:cs="Times New Roman"/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F867C9A" w14:textId="45C0CF9A" w:rsidR="00FB57C1" w:rsidRPr="001D628D" w:rsidRDefault="00FB57C1" w:rsidP="00FB57C1">
            <w:pPr>
              <w:pStyle w:val="Informacin"/>
              <w:jc w:val="center"/>
              <w:rPr>
                <w:rFonts w:ascii="Times New Roman" w:hAnsi="Times New Roman" w:cs="Times New Roman"/>
                <w:color w:val="666666"/>
                <w:lang w:val="es-ES_tradnl"/>
              </w:rPr>
            </w:pPr>
            <w:r w:rsidRPr="001D628D">
              <w:rPr>
                <w:rFonts w:ascii="Times New Roman" w:hAnsi="Times New Roman" w:cs="Times New Roman"/>
                <w:noProof/>
                <w:lang w:eastAsia="es-ES"/>
              </w:rPr>
              <mc:AlternateContent>
                <mc:Choice Requires="wpg">
                  <w:drawing>
                    <wp:inline distT="0" distB="0" distL="0" distR="0" wp14:anchorId="10E918B2" wp14:editId="59651EA8">
                      <wp:extent cx="338455" cy="346075"/>
                      <wp:effectExtent l="0" t="0" r="4445" b="0"/>
                      <wp:docPr id="24" name="Grupo 24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bre: Forma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n 32" descr="Icono de correo electrónic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6E4B33A" id="Grupo 24" o:spid="_x0000_s1026" alt="icono de correo electrónico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2" o:spid="_x0000_s1028" type="#_x0000_t75" alt="Icono de correo electrónico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">
                        <v:imagedata r:id="rId19" o:title="Icono de correo electrónic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3566E9E7" w14:textId="17560380" w:rsidR="00FB57C1" w:rsidRPr="001D628D" w:rsidRDefault="00FB57C1" w:rsidP="00FB57C1">
            <w:pPr>
              <w:pStyle w:val="Informacin"/>
              <w:rPr>
                <w:rFonts w:ascii="Times New Roman" w:hAnsi="Times New Roman" w:cs="Times New Roman"/>
                <w:lang w:val="es-ES_tradnl"/>
              </w:rPr>
            </w:pPr>
            <w:r w:rsidRPr="001D628D">
              <w:rPr>
                <w:rFonts w:ascii="Times New Roman" w:hAnsi="Times New Roman" w:cs="Times New Roman"/>
                <w:lang w:val="es-ES_tradnl"/>
              </w:rPr>
              <w:t>Rosariogasatelu13@gmail.com</w:t>
            </w:r>
          </w:p>
        </w:tc>
        <w:tc>
          <w:tcPr>
            <w:tcW w:w="423" w:type="dxa"/>
            <w:vMerge/>
          </w:tcPr>
          <w:p w14:paraId="4828011C" w14:textId="77777777" w:rsidR="00FB57C1" w:rsidRPr="001D628D" w:rsidRDefault="00FB57C1" w:rsidP="00FB57C1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lang w:val="es-ES_tradnl"/>
              </w:rPr>
            </w:pPr>
          </w:p>
        </w:tc>
        <w:tc>
          <w:tcPr>
            <w:tcW w:w="6607" w:type="dxa"/>
            <w:gridSpan w:val="2"/>
            <w:vMerge/>
          </w:tcPr>
          <w:p w14:paraId="41BF5FDF" w14:textId="77777777" w:rsidR="00FB57C1" w:rsidRPr="001D628D" w:rsidRDefault="00FB57C1" w:rsidP="00FB57C1">
            <w:pPr>
              <w:pStyle w:val="Ttulo1"/>
              <w:rPr>
                <w:rFonts w:ascii="Times New Roman" w:hAnsi="Times New Roman" w:cs="Times New Roman"/>
                <w:lang w:val="es-ES_tradnl"/>
              </w:rPr>
            </w:pPr>
          </w:p>
        </w:tc>
      </w:tr>
      <w:tr w:rsidR="00FB57C1" w:rsidRPr="001D628D" w14:paraId="678226B1" w14:textId="77777777" w:rsidTr="003D1B71">
        <w:trPr>
          <w:trHeight w:val="174"/>
        </w:trPr>
        <w:tc>
          <w:tcPr>
            <w:tcW w:w="720" w:type="dxa"/>
            <w:gridSpan w:val="2"/>
          </w:tcPr>
          <w:p w14:paraId="2053C092" w14:textId="77777777" w:rsidR="00FB57C1" w:rsidRPr="001D628D" w:rsidRDefault="00FB57C1" w:rsidP="00FB57C1">
            <w:pPr>
              <w:pStyle w:val="Sinespaciado"/>
              <w:rPr>
                <w:rFonts w:ascii="Times New Roman" w:hAnsi="Times New Roman" w:cs="Times New Roman"/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480F67EC" w14:textId="77777777" w:rsidR="00FB57C1" w:rsidRPr="001D628D" w:rsidRDefault="00FB57C1" w:rsidP="00FB57C1">
            <w:pPr>
              <w:pStyle w:val="Sinespaciado"/>
              <w:rPr>
                <w:rFonts w:ascii="Times New Roman" w:hAnsi="Times New Roman" w:cs="Times New Roman"/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12129C22" w14:textId="77777777" w:rsidR="00FB57C1" w:rsidRPr="001D628D" w:rsidRDefault="00FB57C1" w:rsidP="00FB57C1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lang w:val="es-ES_tradnl"/>
              </w:rPr>
            </w:pPr>
          </w:p>
        </w:tc>
        <w:tc>
          <w:tcPr>
            <w:tcW w:w="6607" w:type="dxa"/>
            <w:gridSpan w:val="2"/>
            <w:vMerge/>
          </w:tcPr>
          <w:p w14:paraId="6EFC7E32" w14:textId="77777777" w:rsidR="00FB57C1" w:rsidRPr="001D628D" w:rsidRDefault="00FB57C1" w:rsidP="00FB57C1">
            <w:pPr>
              <w:pStyle w:val="Ttulo1"/>
              <w:rPr>
                <w:rFonts w:ascii="Times New Roman" w:hAnsi="Times New Roman" w:cs="Times New Roman"/>
                <w:lang w:val="es-ES_tradnl"/>
              </w:rPr>
            </w:pPr>
          </w:p>
        </w:tc>
      </w:tr>
      <w:tr w:rsidR="00FB57C1" w:rsidRPr="001D628D" w14:paraId="703B1B2A" w14:textId="77777777" w:rsidTr="003D1B71">
        <w:trPr>
          <w:gridAfter w:val="1"/>
          <w:wAfter w:w="3662" w:type="dxa"/>
          <w:trHeight w:val="633"/>
        </w:trPr>
        <w:tc>
          <w:tcPr>
            <w:tcW w:w="423" w:type="dxa"/>
          </w:tcPr>
          <w:p w14:paraId="586F1B85" w14:textId="77777777" w:rsidR="00FB57C1" w:rsidRPr="001D628D" w:rsidRDefault="00FB57C1" w:rsidP="00FB57C1">
            <w:pPr>
              <w:pStyle w:val="Informacin"/>
              <w:rPr>
                <w:rFonts w:ascii="Times New Roman" w:hAnsi="Times New Roman" w:cs="Times New Roman"/>
                <w:lang w:val="es-ES_tradnl"/>
              </w:rPr>
            </w:pPr>
          </w:p>
        </w:tc>
        <w:tc>
          <w:tcPr>
            <w:tcW w:w="6607" w:type="dxa"/>
            <w:gridSpan w:val="5"/>
          </w:tcPr>
          <w:p w14:paraId="397FA072" w14:textId="77777777" w:rsidR="00FB57C1" w:rsidRPr="001D628D" w:rsidRDefault="00FB57C1" w:rsidP="00FB57C1">
            <w:pPr>
              <w:pStyle w:val="Ttulo1"/>
              <w:rPr>
                <w:rFonts w:ascii="Times New Roman" w:hAnsi="Times New Roman" w:cs="Times New Roman"/>
                <w:lang w:val="es-ES_tradnl"/>
              </w:rPr>
            </w:pPr>
          </w:p>
        </w:tc>
      </w:tr>
    </w:tbl>
    <w:p w14:paraId="4F458585" w14:textId="77777777" w:rsidR="007F5B63" w:rsidRPr="001D628D" w:rsidRDefault="007F5B63" w:rsidP="006D79A8">
      <w:pPr>
        <w:pStyle w:val="Textoindependiente"/>
        <w:rPr>
          <w:rFonts w:ascii="Times New Roman" w:hAnsi="Times New Roman" w:cs="Times New Roman"/>
          <w:lang w:val="es-ES_tradnl"/>
        </w:rPr>
      </w:pPr>
    </w:p>
    <w:sectPr w:rsidR="007F5B63" w:rsidRPr="001D628D" w:rsidSect="00665F95">
      <w:headerReference w:type="default" r:id="rId20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2AAE32" w14:textId="77777777" w:rsidR="00D26821" w:rsidRDefault="00D26821" w:rsidP="00590471">
      <w:r>
        <w:separator/>
      </w:r>
    </w:p>
  </w:endnote>
  <w:endnote w:type="continuationSeparator" w:id="0">
    <w:p w14:paraId="64DC2330" w14:textId="77777777" w:rsidR="00D26821" w:rsidRDefault="00D26821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5BDE97" w14:textId="77777777" w:rsidR="00D26821" w:rsidRDefault="00D26821" w:rsidP="00590471">
      <w:r>
        <w:separator/>
      </w:r>
    </w:p>
  </w:footnote>
  <w:footnote w:type="continuationSeparator" w:id="0">
    <w:p w14:paraId="7009F096" w14:textId="77777777" w:rsidR="00D26821" w:rsidRDefault="00D26821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C9064B" w14:textId="77777777" w:rsidR="006B2FCC" w:rsidRPr="00665F95" w:rsidRDefault="006B2FCC" w:rsidP="00060042">
    <w:pPr>
      <w:pStyle w:val="Textoindependiente"/>
    </w:pPr>
    <w:r w:rsidRPr="00CA16E3">
      <w:rPr>
        <w:noProof/>
        <w:lang w:eastAsia="es-ES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FE44860" wp14:editId="11DF447C">
              <wp:simplePos x="0" y="0"/>
              <wp:positionH relativeFrom="column">
                <wp:posOffset>-724222</wp:posOffset>
              </wp:positionH>
              <wp:positionV relativeFrom="paragraph">
                <wp:posOffset>-457200</wp:posOffset>
              </wp:positionV>
              <wp:extent cx="7781229" cy="10547991"/>
              <wp:effectExtent l="0" t="0" r="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81229" cy="10547991"/>
                        <a:chOff x="885503" y="-228600"/>
                        <a:chExt cx="7781229" cy="10547991"/>
                      </a:xfrm>
                    </wpg:grpSpPr>
                    <wps:wsp>
                      <wps:cNvPr id="4" name="Rectá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5708468" y="7788799"/>
                          <a:ext cx="2958264" cy="2530592"/>
                          <a:chOff x="-218232" y="461645"/>
                          <a:chExt cx="2421083" cy="2071342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D5517D6" id="Grupo 26" o:spid="_x0000_s1026" alt="&quot;&quot;" style="position:absolute;margin-left:-57.05pt;margin-top:-36pt;width:612.7pt;height:830.55pt;z-index:251658240" coordorigin="8855,-2286" coordsize="77812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">
              <v:rect id="Rectángulo 4" o:spid="_x0000_s1027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upo 12" o:spid="_x0000_s1028" style="position:absolute;left:57084;top:77887;width:29583;height:25306" coordorigin="-2182,4616" coordsize="24210,20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a libre: Forma 10" o:spid="_x0000_s1029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0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1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2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Pr="00CA16E3">
      <w:rPr>
        <w:noProof/>
        <w:lang w:val="es-ES_tradnl" w:bidi="es-E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E294F5E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C8C1798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686C39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6D431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9908F78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A6F14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2A84F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CB000FE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A14DC1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069661B6"/>
    <w:multiLevelType w:val="hybridMultilevel"/>
    <w:tmpl w:val="A8040D8A"/>
    <w:lvl w:ilvl="0" w:tplc="2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1863B3"/>
    <w:multiLevelType w:val="hybridMultilevel"/>
    <w:tmpl w:val="1CF68AB4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F9A1B28"/>
    <w:multiLevelType w:val="hybridMultilevel"/>
    <w:tmpl w:val="F8EC0480"/>
    <w:lvl w:ilvl="0" w:tplc="280A000D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hint="default"/>
      </w:rPr>
    </w:lvl>
    <w:lvl w:ilvl="2" w:tplc="280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hint="default"/>
      </w:rPr>
    </w:lvl>
    <w:lvl w:ilvl="5" w:tplc="280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hint="default"/>
      </w:rPr>
    </w:lvl>
    <w:lvl w:ilvl="8" w:tplc="280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5" w15:restartNumberingAfterBreak="0">
    <w:nsid w:val="32BE639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428F2182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46625065"/>
    <w:multiLevelType w:val="hybridMultilevel"/>
    <w:tmpl w:val="810ACF5E"/>
    <w:lvl w:ilvl="0" w:tplc="280A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6CFD069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12"/>
  </w:num>
  <w:num w:numId="3">
    <w:abstractNumId w:val="9"/>
  </w:num>
  <w:num w:numId="4">
    <w:abstractNumId w:val="18"/>
  </w:num>
  <w:num w:numId="5">
    <w:abstractNumId w:val="15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6"/>
  </w:num>
  <w:num w:numId="16">
    <w:abstractNumId w:val="11"/>
  </w:num>
  <w:num w:numId="17">
    <w:abstractNumId w:val="17"/>
  </w:num>
  <w:num w:numId="18">
    <w:abstractNumId w:val="9"/>
  </w:num>
  <w:num w:numId="19">
    <w:abstractNumId w:val="13"/>
  </w:num>
  <w:num w:numId="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5482"/>
    <w:rsid w:val="00060042"/>
    <w:rsid w:val="000636D4"/>
    <w:rsid w:val="0008685D"/>
    <w:rsid w:val="00090860"/>
    <w:rsid w:val="00112FD7"/>
    <w:rsid w:val="00150ABD"/>
    <w:rsid w:val="001946FC"/>
    <w:rsid w:val="001D628D"/>
    <w:rsid w:val="00222466"/>
    <w:rsid w:val="00247254"/>
    <w:rsid w:val="0024753C"/>
    <w:rsid w:val="00251E1A"/>
    <w:rsid w:val="00266E1B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91F96"/>
    <w:rsid w:val="003D1B71"/>
    <w:rsid w:val="003E73F9"/>
    <w:rsid w:val="00416911"/>
    <w:rsid w:val="004C2ACC"/>
    <w:rsid w:val="004D5077"/>
    <w:rsid w:val="004E158A"/>
    <w:rsid w:val="00553731"/>
    <w:rsid w:val="00562AF9"/>
    <w:rsid w:val="00565C77"/>
    <w:rsid w:val="0056708E"/>
    <w:rsid w:val="005801E5"/>
    <w:rsid w:val="00590471"/>
    <w:rsid w:val="005D01FA"/>
    <w:rsid w:val="005E35DF"/>
    <w:rsid w:val="00621A7B"/>
    <w:rsid w:val="00653E17"/>
    <w:rsid w:val="00665F95"/>
    <w:rsid w:val="006A08E8"/>
    <w:rsid w:val="006B2FCC"/>
    <w:rsid w:val="006D3188"/>
    <w:rsid w:val="006D61D8"/>
    <w:rsid w:val="006D79A8"/>
    <w:rsid w:val="00712BF3"/>
    <w:rsid w:val="007158FA"/>
    <w:rsid w:val="0072353B"/>
    <w:rsid w:val="007575B6"/>
    <w:rsid w:val="007721CF"/>
    <w:rsid w:val="007B3C81"/>
    <w:rsid w:val="007C67E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2F9"/>
    <w:rsid w:val="009475DC"/>
    <w:rsid w:val="00967B93"/>
    <w:rsid w:val="009D090F"/>
    <w:rsid w:val="00A31464"/>
    <w:rsid w:val="00A31B16"/>
    <w:rsid w:val="00A32D50"/>
    <w:rsid w:val="00A33613"/>
    <w:rsid w:val="00A47A8D"/>
    <w:rsid w:val="00AB39D6"/>
    <w:rsid w:val="00AC6550"/>
    <w:rsid w:val="00AC6C7E"/>
    <w:rsid w:val="00B4158A"/>
    <w:rsid w:val="00B6466C"/>
    <w:rsid w:val="00BB1B5D"/>
    <w:rsid w:val="00BC22C7"/>
    <w:rsid w:val="00BD195A"/>
    <w:rsid w:val="00C07240"/>
    <w:rsid w:val="00C14078"/>
    <w:rsid w:val="00C25482"/>
    <w:rsid w:val="00C37A3F"/>
    <w:rsid w:val="00CA16E3"/>
    <w:rsid w:val="00CE1E3D"/>
    <w:rsid w:val="00D0373F"/>
    <w:rsid w:val="00D053FA"/>
    <w:rsid w:val="00D26821"/>
    <w:rsid w:val="00D81821"/>
    <w:rsid w:val="00DC3F0A"/>
    <w:rsid w:val="00E26AED"/>
    <w:rsid w:val="00E73AB8"/>
    <w:rsid w:val="00E90A60"/>
    <w:rsid w:val="00ED47F7"/>
    <w:rsid w:val="00EE7E09"/>
    <w:rsid w:val="00F0223C"/>
    <w:rsid w:val="00F20161"/>
    <w:rsid w:val="00F3235D"/>
    <w:rsid w:val="00F32393"/>
    <w:rsid w:val="00F878BD"/>
    <w:rsid w:val="00FB57C1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urn:schemas-microsoft-com:office:smarttags"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PersonName"/>
  <w:shapeDefaults>
    <o:shapedefaults v:ext="edit" spidmax="2049"/>
    <o:shapelayout v:ext="edit">
      <o:idmap v:ext="edit" data="1"/>
    </o:shapelayout>
  </w:shapeDefaults>
  <w:decimalSymbol w:val="."/>
  <w:listSeparator w:val=";"/>
  <w14:docId w14:val="632CA336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CA16E3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rsid w:val="00CA16E3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A16E3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16E3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A16E3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16E3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16E3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16E3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16E3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CA16E3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CA16E3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CA16E3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99"/>
    <w:qFormat/>
    <w:rsid w:val="00CA16E3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CA16E3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A16E3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A16E3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CA16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Textoindependiente"/>
    <w:next w:val="Normal"/>
    <w:link w:val="TtuloCar"/>
    <w:uiPriority w:val="10"/>
    <w:qFormat/>
    <w:rsid w:val="00CA16E3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ar">
    <w:name w:val="Título Car"/>
    <w:basedOn w:val="Fuentedeprrafopredeter"/>
    <w:link w:val="Ttulo"/>
    <w:uiPriority w:val="10"/>
    <w:rsid w:val="00CA16E3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CA16E3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qFormat/>
    <w:rsid w:val="00CA16E3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CA16E3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CA16E3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CA16E3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CA16E3"/>
    <w:rPr>
      <w:rFonts w:ascii="Calibri" w:hAnsi="Calibri" w:cs="Calibri"/>
    </w:rPr>
  </w:style>
  <w:style w:type="paragraph" w:styleId="Sinespaciado">
    <w:name w:val="No Spacing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ar">
    <w:name w:val="Título 2 Car"/>
    <w:basedOn w:val="Fuentedeprrafopredeter"/>
    <w:link w:val="Ttulo2"/>
    <w:uiPriority w:val="9"/>
    <w:rsid w:val="00CA16E3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encia">
    <w:name w:val="Experiencia"/>
    <w:basedOn w:val="Normal"/>
    <w:qFormat/>
    <w:rsid w:val="00CA16E3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aconvietas">
    <w:name w:val="List Bullet"/>
    <w:basedOn w:val="Normal"/>
    <w:uiPriority w:val="99"/>
    <w:rsid w:val="00CA16E3"/>
    <w:pPr>
      <w:numPr>
        <w:numId w:val="3"/>
      </w:numPr>
      <w:contextualSpacing/>
    </w:pPr>
  </w:style>
  <w:style w:type="paragraph" w:customStyle="1" w:styleId="Nombredelaescuela">
    <w:name w:val="Nombre de la escuela"/>
    <w:basedOn w:val="Normal"/>
    <w:uiPriority w:val="1"/>
    <w:rsid w:val="00CA16E3"/>
    <w:rPr>
      <w:b/>
    </w:rPr>
  </w:style>
  <w:style w:type="character" w:customStyle="1" w:styleId="Mencionar1">
    <w:name w:val="Mencionar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CA16E3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CA16E3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CA16E3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CA16E3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CA16E3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16E3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CA16E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CA16E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CA16E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CA16E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CA16E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CA16E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CA16E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CA16E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CA16E3"/>
    <w:pPr>
      <w:spacing w:after="100"/>
      <w:ind w:left="176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CA16E3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CA16E3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CA16E3"/>
  </w:style>
  <w:style w:type="character" w:styleId="Ttulodellibro">
    <w:name w:val="Book Title"/>
    <w:basedOn w:val="Fuentedeprrafopredeter"/>
    <w:uiPriority w:val="33"/>
    <w:semiHidden/>
    <w:rsid w:val="00CA16E3"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CA16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CA16E3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A16E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A16E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A16E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A16E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A16E3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CA16E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CA16E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CA16E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CA16E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CA16E3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CA16E3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CA16E3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CA16E3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CA16E3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CA16E3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CA16E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CA16E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CA16E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CA16E3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CA16E3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CA16E3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CA16E3"/>
  </w:style>
  <w:style w:type="paragraph" w:styleId="Textomacro">
    <w:name w:val="macro"/>
    <w:link w:val="TextomacroCar"/>
    <w:uiPriority w:val="99"/>
    <w:semiHidden/>
    <w:unhideWhenUsed/>
    <w:rsid w:val="00CA16E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CA16E3"/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A16E3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CA16E3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CA16E3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CA16E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CA16E3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16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16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16E3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CA16E3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CA16E3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CA16E3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16E3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A16E3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16E3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16E3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16E3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CA16E3"/>
    <w:pPr>
      <w:numPr>
        <w:numId w:val="15"/>
      </w:numPr>
    </w:pPr>
  </w:style>
  <w:style w:type="table" w:customStyle="1" w:styleId="Tablanormal11">
    <w:name w:val="Tabla normal 11"/>
    <w:basedOn w:val="Tablanormal"/>
    <w:uiPriority w:val="41"/>
    <w:rsid w:val="00CA16E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lanormal21">
    <w:name w:val="Tabla normal 21"/>
    <w:basedOn w:val="Tablanormal"/>
    <w:uiPriority w:val="42"/>
    <w:rsid w:val="00CA16E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Tablanormal31">
    <w:name w:val="Tabla normal 31"/>
    <w:basedOn w:val="Tablanormal"/>
    <w:uiPriority w:val="43"/>
    <w:rsid w:val="00CA16E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Tablanormal41">
    <w:name w:val="Tabla normal 41"/>
    <w:basedOn w:val="Tablanormal"/>
    <w:uiPriority w:val="44"/>
    <w:rsid w:val="00CA16E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lanormal51">
    <w:name w:val="Tabla normal 51"/>
    <w:basedOn w:val="Tablanormal"/>
    <w:uiPriority w:val="45"/>
    <w:rsid w:val="00CA16E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CA16E3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CA16E3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A16E3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CA16E3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CA16E3"/>
    <w:rPr>
      <w:rFonts w:ascii="Times New Roman" w:hAnsi="Times New Roman"/>
      <w:sz w:val="24"/>
      <w:szCs w:val="24"/>
    </w:rPr>
  </w:style>
  <w:style w:type="character" w:customStyle="1" w:styleId="Hipervnculointeligente1">
    <w:name w:val="Hipervínculo inteligente1"/>
    <w:basedOn w:val="Fuentedeprrafopredeter"/>
    <w:uiPriority w:val="99"/>
    <w:semiHidden/>
    <w:unhideWhenUsed/>
    <w:rsid w:val="00CA16E3"/>
    <w:rPr>
      <w:rFonts w:ascii="Calibri" w:hAnsi="Calibri" w:cs="Calibri"/>
      <w:u w:val="dotted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A16E3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CA16E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CA16E3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A16E3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A16E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A16E3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CA16E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CA16E3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A16E3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CA16E3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CA16E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CA16E3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CA16E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CA16E3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CA16E3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CA16E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customStyle="1" w:styleId="Tabladelista1clara1">
    <w:name w:val="Tabla de lista 1 clara1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ladelista1clara-nfasis11">
    <w:name w:val="Tabla de lista 1 clara - Énfasis 11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customStyle="1" w:styleId="Tabladelista1clara-nfasis21">
    <w:name w:val="Tabla de lista 1 clara - Énfasis 21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customStyle="1" w:styleId="Tabladelista1clara-nfasis31">
    <w:name w:val="Tabla de lista 1 clara - Énfasis 31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customStyle="1" w:styleId="Tabladelista1clara-nfasis41">
    <w:name w:val="Tabla de lista 1 clara - Énfasis 41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customStyle="1" w:styleId="Tabladelista1clara-nfasis51">
    <w:name w:val="Tabla de lista 1 clara - Énfasis 51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customStyle="1" w:styleId="Tabladelista1clara-nfasis61">
    <w:name w:val="Tabla de lista 1 clara - Énfasis 61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customStyle="1" w:styleId="Tabladelista21">
    <w:name w:val="Tabla de lista 21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ladelista2-nfasis11">
    <w:name w:val="Tabla de lista 2 - Énfasis 11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customStyle="1" w:styleId="Tabladelista2-nfasis21">
    <w:name w:val="Tabla de lista 2 - Énfasis 21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customStyle="1" w:styleId="Tabladelista2-nfasis31">
    <w:name w:val="Tabla de lista 2 - Énfasis 31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customStyle="1" w:styleId="Tabladelista2-nfasis41">
    <w:name w:val="Tabla de lista 2 - Énfasis 41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customStyle="1" w:styleId="Tabladelista2-nfasis51">
    <w:name w:val="Tabla de lista 2 - Énfasis 51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customStyle="1" w:styleId="Tabladelista2-nfasis61">
    <w:name w:val="Tabla de lista 2 - Énfasis 61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customStyle="1" w:styleId="Tabladelista31">
    <w:name w:val="Tabla de lista 3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customStyle="1" w:styleId="Tabladelista3-nfasis11">
    <w:name w:val="Tabla de lista 3 - Énfasis 1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customStyle="1" w:styleId="Tabladelista3-nfasis21">
    <w:name w:val="Tabla de lista 3 - Énfasis 2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customStyle="1" w:styleId="Tabladelista3-nfasis31">
    <w:name w:val="Tabla de lista 3 - Énfasis 3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customStyle="1" w:styleId="Tabladelista3-nfasis41">
    <w:name w:val="Tabla de lista 3 - Énfasis 4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customStyle="1" w:styleId="Tabladelista3-nfasis51">
    <w:name w:val="Tabla de lista 3 - Énfasis 5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customStyle="1" w:styleId="Tabladelista3-nfasis61">
    <w:name w:val="Tabla de lista 3 - Énfasis 6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customStyle="1" w:styleId="Tabladelista41">
    <w:name w:val="Tabla de lista 4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ladelista4-nfasis11">
    <w:name w:val="Tabla de lista 4 - Énfasis 1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customStyle="1" w:styleId="Tabladelista4-nfasis21">
    <w:name w:val="Tabla de lista 4 - Énfasis 2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customStyle="1" w:styleId="Tabladelista4-nfasis31">
    <w:name w:val="Tabla de lista 4 - Énfasis 3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customStyle="1" w:styleId="Tabladelista4-nfasis41">
    <w:name w:val="Tabla de lista 4 - Énfasis 4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customStyle="1" w:styleId="Tabladelista4-nfasis51">
    <w:name w:val="Tabla de lista 4 - Énfasis 5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customStyle="1" w:styleId="Tabladelista4-nfasis61">
    <w:name w:val="Tabla de lista 4 - Énfasis 6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customStyle="1" w:styleId="Tabladelista5oscura1">
    <w:name w:val="Tabla de lista 5 oscura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Tabladelista5oscura-nfasis11">
    <w:name w:val="Tabla de lista 5 oscura - Énfasis 1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Tabladelista5oscura-nfasis21">
    <w:name w:val="Tabla de lista 5 oscura - Énfasis 2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Tabladelista5oscura-nfasis31">
    <w:name w:val="Tabla de lista 5 oscura - Énfasis 3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Tabladelista5oscura-nfasis41">
    <w:name w:val="Tabla de lista 5 oscura - Énfasis 4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Tabladelista5oscura-nfasis51">
    <w:name w:val="Tabla de lista 5 oscura - Énfasis 5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Tabladelista5oscura-nfasis61">
    <w:name w:val="Tabla de lista 5 oscura - Énfasis 6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Tabladelista6concolores1">
    <w:name w:val="Tabla de lista 6 con colores1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ladelista6concolores-nfasis11">
    <w:name w:val="Tabla de lista 6 con colores - Énfasis 1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customStyle="1" w:styleId="Tabladelista6concolores-nfasis21">
    <w:name w:val="Tabla de lista 6 con colores - Énfasis 21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customStyle="1" w:styleId="Tabladelista6concolores-nfasis31">
    <w:name w:val="Tabla de lista 6 con colores - Énfasis 31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customStyle="1" w:styleId="Tabladelista6concolores-nfasis41">
    <w:name w:val="Tabla de lista 6 con colores - Énfasis 41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customStyle="1" w:styleId="Tabladelista6concolores-nfasis51">
    <w:name w:val="Tabla de lista 6 con colores - Énfasis 51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customStyle="1" w:styleId="Tabladelista6concolores-nfasis61">
    <w:name w:val="Tabla de lista 6 con colores - Énfasis 61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customStyle="1" w:styleId="Tabladelista7concolores1">
    <w:name w:val="Tabla de lista 7 con colores1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ladelista7concolores-nfasis11">
    <w:name w:val="Tabla de lista 7 con colores - Énfasis 1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ladelista7concolores-nfasis21">
    <w:name w:val="Tabla de lista 7 con colores - Énfasis 21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ladelista7concolores-nfasis31">
    <w:name w:val="Tabla de lista 7 con colores - Énfasis 31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ladelista7concolores-nfasis41">
    <w:name w:val="Tabla de lista 7 con colores - Énfasis 41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ladelista7concolores-nfasis51">
    <w:name w:val="Tabla de lista 7 con colores - Énfasis 51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ladelista7concolores-nfasis61">
    <w:name w:val="Tabla de lista 7 con colores - Énfasis 61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CA16E3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CA16E3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CA16E3"/>
  </w:style>
  <w:style w:type="character" w:customStyle="1" w:styleId="SaludoCar">
    <w:name w:val="Saludo Car"/>
    <w:basedOn w:val="Fuentedeprrafopredeter"/>
    <w:link w:val="Saludo"/>
    <w:uiPriority w:val="99"/>
    <w:semiHidden/>
    <w:rsid w:val="00CA16E3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CA16E3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CA16E3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CA16E3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CA16E3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CA16E3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CA16E3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CA16E3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CA16E3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CA16E3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CA16E3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CA16E3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CA16E3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A16E3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A16E3"/>
    <w:rPr>
      <w:rFonts w:ascii="Consolas" w:hAnsi="Consolas" w:cs="Calibri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CA16E3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CA16E3"/>
    <w:rPr>
      <w:rFonts w:ascii="Calibri" w:hAnsi="Calibri" w:cs="Calibri"/>
    </w:rPr>
  </w:style>
  <w:style w:type="table" w:styleId="Tablaconcuadrcula1">
    <w:name w:val="Table Grid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Cuadrculadetablaclara1">
    <w:name w:val="Cuadrícula de tabla clara1"/>
    <w:basedOn w:val="Tablanormal"/>
    <w:uiPriority w:val="40"/>
    <w:rsid w:val="00CA16E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Tabladecuadrcula1clara1">
    <w:name w:val="Tabla de cuadrícula 1 clara1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adecuadrcula1clara-nfasis11">
    <w:name w:val="Tabla de cuadrícula 1 clara - Énfasis 11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adecuadrcula1Claro-nfasis21">
    <w:name w:val="Tabla de cuadrícula 1 Claro - Énfasis 21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adecuadrcula1clara-nfasis31">
    <w:name w:val="Tabla de cuadrícula 1 clara - Énfasis 31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adecuadrcula1clara-nfasis41">
    <w:name w:val="Tabla de cuadrícula 1 clara - Énfasis 41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adecuadrcula1clara-nfasis51">
    <w:name w:val="Tabla de cuadrícula 1 clara - Énfasis 51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adecuadrcula1clara-nfasis61">
    <w:name w:val="Tabla de cuadrícula 1 clara - Énfasis 61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adecuadrcula21">
    <w:name w:val="Tabla de cuadrícula 21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ladecuadrcula2-nfasis11">
    <w:name w:val="Tabla de cuadrícula 2 - Énfasis 11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customStyle="1" w:styleId="Tabladecuadrcula2-nfasis21">
    <w:name w:val="Tabla de cuadrícula 2 - Énfasis 21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customStyle="1" w:styleId="Tabladecuadrcula2-nfasis31">
    <w:name w:val="Tabla de cuadrícula 2 - Énfasis 31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customStyle="1" w:styleId="Tabladecuadrcula2-nfasis41">
    <w:name w:val="Tabla de cuadrícula 2 - Énfasis 41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customStyle="1" w:styleId="Tabladecuadrcula2-nfasis51">
    <w:name w:val="Tabla de cuadrícula 2 - Énfasis 51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customStyle="1" w:styleId="Tabladecuadrcula2-nfasis61">
    <w:name w:val="Tabla de cuadrícula 2 - Énfasis 61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customStyle="1" w:styleId="Tabladecuadrcula31">
    <w:name w:val="Tabla de cuadrícula 3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Tabladecuadrcula3-nfasis11">
    <w:name w:val="Tabla de cuadrícula 3 - Énfasis 1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customStyle="1" w:styleId="Tabladecuadrcula3-nfasis21">
    <w:name w:val="Tabla de cuadrícula 3 - Énfasis 2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customStyle="1" w:styleId="Tabladecuadrcula3-nfasis31">
    <w:name w:val="Tabla de cuadrícula 3 - Énfasis 3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customStyle="1" w:styleId="Tabladecuadrcula3-nfasis41">
    <w:name w:val="Tabla de cuadrícula 3 - Énfasis 4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customStyle="1" w:styleId="Tabladecuadrcula3-nfasis51">
    <w:name w:val="Tabla de cuadrícula 3 - Énfasis 5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customStyle="1" w:styleId="Tabladecuadrcula3-nfasis61">
    <w:name w:val="Tabla de cuadrícula 3 - Énfasis 6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customStyle="1" w:styleId="Tabladecuadrcula41">
    <w:name w:val="Tabla de cuadrícula 4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ladecuadrcula4-nfasis11">
    <w:name w:val="Tabla de cuadrícula 4 - Énfasis 1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customStyle="1" w:styleId="Tabladecuadrcula4-nfasis21">
    <w:name w:val="Tabla de cuadrícula 4 - Énfasis 2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customStyle="1" w:styleId="Tabladecuadrcula4-nfasis31">
    <w:name w:val="Tabla de cuadrícula 4 - Énfasis 3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customStyle="1" w:styleId="Tabladecuadrcula4-nfasis41">
    <w:name w:val="Tabla de cuadrícula 4 - Énfasis 4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customStyle="1" w:styleId="Tabladecuadrcula4-nfasis51">
    <w:name w:val="Tabla de cuadrícula 4 - Énfasis 5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customStyle="1" w:styleId="Tabladecuadrcula4-nfasis61">
    <w:name w:val="Tabla de cuadrícula 4 - Énfasis 6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customStyle="1" w:styleId="Tabladecuadrcula5oscura1">
    <w:name w:val="Tabla de cuadrícula 5 oscura1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Tabladecuadrcula5oscura-nfasis11">
    <w:name w:val="Tabla de cuadrícula 5 oscura - Énfasis 11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customStyle="1" w:styleId="Tabladecuadrcula5oscura-nfasis21">
    <w:name w:val="Tabla de cuadrícula 5 oscura - Énfasis 21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customStyle="1" w:styleId="Tabladecuadrcula5oscura-nfasis31">
    <w:name w:val="Tabla de cuadrícula 5 oscura - Énfasis 31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customStyle="1" w:styleId="Tabladecuadrcula5oscura-nfasis41">
    <w:name w:val="Tabla de cuadrícula 5 oscura - Énfasis 41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customStyle="1" w:styleId="Tabladecuadrcula5oscura-nfasis51">
    <w:name w:val="Tabla de cuadrícula 5 oscura - Énfasis 51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customStyle="1" w:styleId="Tabladecuadrcula5oscura-nfasis61">
    <w:name w:val="Tabla de cuadrícula 5 oscura - Énfasis 61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customStyle="1" w:styleId="Tabladecuadrcula6concolores1">
    <w:name w:val="Tabla de cuadrícula 6 con colores1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ladecuadrcula6concolores-nfasis11">
    <w:name w:val="Tabla de cuadrícula 6 con colores - Énfasis 1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customStyle="1" w:styleId="Tabladecuadrcula6concolores-nfasis21">
    <w:name w:val="Tabla de cuadrícula 6 con colores - Énfasis 21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customStyle="1" w:styleId="Tabladecuadrcula6concolores-nfasis31">
    <w:name w:val="Tabla de cuadrícula 6 con colores - Énfasis 31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customStyle="1" w:styleId="Tabladecuadrcula6concolores-nfasis41">
    <w:name w:val="Tabla de cuadrícula 6 con colores - Énfasis 41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customStyle="1" w:styleId="Tabladecuadrcula6concolores-nfasis51">
    <w:name w:val="Tabla de cuadrícula 6 con colores - Énfasis 51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customStyle="1" w:styleId="Tabladecuadrcula6concolores-nfasis61">
    <w:name w:val="Tabla de cuadrícula 6 con colores - Énfasis 61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customStyle="1" w:styleId="Tabladecuadrcula7concolores1">
    <w:name w:val="Tabla de cuadrícula 7 con colores1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Tabladecuadrcula7concolores-nfasis11">
    <w:name w:val="Tabla de cuadrícula 7 con colores - Énfasis 1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customStyle="1" w:styleId="Tabladecuadrcula7concolores-nfasis21">
    <w:name w:val="Tabla de cuadrícula 7 con colores - Énfasis 21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customStyle="1" w:styleId="Tabladecuadrcula7concolores-nfasis31">
    <w:name w:val="Tabla de cuadrícula 7 con colores - Énfasis 31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customStyle="1" w:styleId="Tabladecuadrcula7concolores-nfasis41">
    <w:name w:val="Tabla de cuadrícula 7 con colores - Énfasis 41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customStyle="1" w:styleId="Tabladecuadrcula7concolores-nfasis51">
    <w:name w:val="Tabla de cuadrícula 7 con colores - Énfasis 51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customStyle="1" w:styleId="Tabladecuadrcula7concolores-nfasis61">
    <w:name w:val="Tabla de cuadrícula 7 con colores - Énfasis 61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16E3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16E3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CA16E3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unhideWhenUsed/>
    <w:rsid w:val="00CA16E3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A16E3"/>
    <w:pPr>
      <w:spacing w:after="200"/>
    </w:pPr>
    <w:rPr>
      <w:i/>
      <w:iCs/>
      <w:color w:val="44546A" w:themeColor="text2"/>
      <w:sz w:val="18"/>
      <w:szCs w:val="18"/>
    </w:rPr>
  </w:style>
  <w:style w:type="character" w:styleId="Mencinsinresolver">
    <w:name w:val="Unresolved Mention"/>
    <w:basedOn w:val="Fuentedeprrafopredeter"/>
    <w:uiPriority w:val="99"/>
    <w:semiHidden/>
    <w:unhideWhenUsed/>
    <w:rsid w:val="00AC655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rosariogastelu.club/" TargetMode="External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van%20Gastelu\AppData\Local\Microsoft\Office\16.0\DTS\es-ES%7b6D197681-8CD1-465F-A719-46ADE626D264%7d\%7bFCA88ED8-B54A-43FF-83AA-76EF889BFA2C%7dtf78128832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F2207DFC982D44AC96843597A8FE537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2A1761-325D-497D-A1D1-61A72299CD86}"/>
      </w:docPartPr>
      <w:docPartBody>
        <w:p w:rsidR="003C5A30" w:rsidRDefault="00653511">
          <w:pPr>
            <w:pStyle w:val="F2207DFC982D44AC96843597A8FE537E"/>
          </w:pPr>
          <w:r w:rsidRPr="00AC6C7E">
            <w:rPr>
              <w:lang w:bidi="es-ES"/>
            </w:rPr>
            <w:t>Experiencia</w:t>
          </w:r>
        </w:p>
      </w:docPartBody>
    </w:docPart>
    <w:docPart>
      <w:docPartPr>
        <w:name w:val="9FFC471E225546139967BB6089A561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FD5B60-4D08-4AC5-AEC3-C984CF286542}"/>
      </w:docPartPr>
      <w:docPartBody>
        <w:p w:rsidR="003C5A30" w:rsidRDefault="00653511">
          <w:pPr>
            <w:pStyle w:val="9FFC471E225546139967BB6089A561FA"/>
          </w:pPr>
          <w:r w:rsidRPr="00F20161">
            <w:t>Formación</w:t>
          </w:r>
        </w:p>
      </w:docPartBody>
    </w:docPart>
    <w:docPart>
      <w:docPartPr>
        <w:name w:val="D453AC897F3042EABA7B413460160E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3424C42-9454-4A2C-8467-9D80EBBF7F59}"/>
      </w:docPartPr>
      <w:docPartBody>
        <w:p w:rsidR="003C5A30" w:rsidRDefault="00653511">
          <w:pPr>
            <w:pStyle w:val="D453AC897F3042EABA7B413460160EBD"/>
          </w:pPr>
          <w:r w:rsidRPr="00F20161">
            <w:t>Referencias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53511"/>
    <w:rsid w:val="000E06C1"/>
    <w:rsid w:val="00256308"/>
    <w:rsid w:val="003965DA"/>
    <w:rsid w:val="003C5A30"/>
    <w:rsid w:val="00653511"/>
    <w:rsid w:val="007B1409"/>
    <w:rsid w:val="00836CDD"/>
    <w:rsid w:val="009B4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2207DFC982D44AC96843597A8FE537E">
    <w:name w:val="F2207DFC982D44AC96843597A8FE537E"/>
  </w:style>
  <w:style w:type="paragraph" w:customStyle="1" w:styleId="9FFC471E225546139967BB6089A561FA">
    <w:name w:val="9FFC471E225546139967BB6089A561FA"/>
  </w:style>
  <w:style w:type="paragraph" w:customStyle="1" w:styleId="D453AC897F3042EABA7B413460160EBD">
    <w:name w:val="D453AC897F3042EABA7B413460160EBD"/>
  </w:style>
  <w:style w:type="character" w:styleId="Textodelmarcadordeposicin">
    <w:name w:val="Placeholder Text"/>
    <w:basedOn w:val="Fuentedeprrafopredeter"/>
    <w:uiPriority w:val="99"/>
    <w:semiHidden/>
    <w:rPr>
      <w:rFonts w:ascii="Calibri" w:hAnsi="Calibri" w:cs="Calibri"/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DBB7E41-978C-4794-B4BE-2156FAD72BF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{FCA88ED8-B54A-43FF-83AA-76EF889BFA2C}tf78128832_win32</Template>
  <TotalTime>0</TotalTime>
  <Pages>2</Pages>
  <Words>424</Words>
  <Characters>2332</Characters>
  <Application>Microsoft Office Word</Application>
  <DocSecurity>0</DocSecurity>
  <Lines>19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LinksUpToDate>false</LinksUpToDate>
  <CharactersWithSpaces>2751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2021-02-05T08:35:00Z</dcterms:created>
  <dcterms:modified xsi:type="dcterms:W3CDTF">2021-02-05T14:50:00Z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